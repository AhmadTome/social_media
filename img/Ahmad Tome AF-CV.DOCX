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115"/>
        <w:gridCol w:w="7965"/>
      </w:tblGrid>
      <w:tr w:rsidR="00D33A27" w:rsidRPr="00D775BA" w:rsidTr="00D44878">
        <w:trPr>
          <w:jc w:val="center"/>
        </w:trPr>
        <w:tc>
          <w:tcPr>
            <w:tcW w:w="1049" w:type="pct"/>
          </w:tcPr>
          <w:p w:rsidR="00D33A27" w:rsidRPr="00D775BA" w:rsidRDefault="000E0F3B" w:rsidP="00A47945">
            <w:pPr>
              <w:bidi/>
              <w:jc w:val="right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 xml:space="preserve"> </w:t>
            </w:r>
            <w:r w:rsidR="00A47945">
              <w:rPr>
                <w:rFonts w:ascii="Segoe UI" w:hAnsi="Segoe UI" w:cs="Segoe UI"/>
                <w:b/>
                <w:bCs/>
              </w:rPr>
              <w:t>Summary</w:t>
            </w:r>
          </w:p>
          <w:p w:rsidR="00D33A27" w:rsidRPr="00D775BA" w:rsidRDefault="00D33A27" w:rsidP="003D493C">
            <w:pPr>
              <w:rPr>
                <w:rFonts w:ascii="Segoe UI" w:hAnsi="Segoe UI" w:cs="Segoe UI"/>
                <w:b/>
                <w:bCs/>
              </w:rPr>
            </w:pPr>
          </w:p>
        </w:tc>
        <w:tc>
          <w:tcPr>
            <w:tcW w:w="3951" w:type="pct"/>
            <w:shd w:val="clear" w:color="auto" w:fill="FFFFFF"/>
            <w:vAlign w:val="center"/>
          </w:tcPr>
          <w:sdt>
            <w:sdtPr>
              <w:rPr>
                <w:rFonts w:ascii="Segoe UI" w:hAnsi="Segoe UI" w:cs="Segoe UI"/>
                <w:color w:val="1A1A1A"/>
                <w:sz w:val="20"/>
                <w:szCs w:val="20"/>
              </w:rPr>
              <w:id w:val="-1258127315"/>
              <w:placeholder>
                <w:docPart w:val="56992B5C5B924D20B240923FF750EEF5"/>
              </w:placeholder>
              <w:text/>
            </w:sdtPr>
            <w:sdtEndPr/>
            <w:sdtContent>
              <w:p w:rsidR="00D33A27" w:rsidRPr="008654A2" w:rsidRDefault="00A47945" w:rsidP="00A47945">
                <w:pPr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</w:pPr>
                <w:r w:rsidRPr="00A47945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A Junior Software Engineer who is obsessed in building robust enough systems with the rich user experience, </w:t>
                </w:r>
                <w:r w:rsidRPr="00AA24C7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analytical </w:t>
                </w:r>
                <w:r w:rsidRPr="00A47945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and </w:t>
                </w:r>
                <w:r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>a</w:t>
                </w:r>
                <w:r w:rsidRPr="00F5422F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 results-driven engineer</w:t>
                </w:r>
                <w:r w:rsidRPr="00A47945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 who looks </w:t>
                </w:r>
                <w:r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for </w:t>
                </w:r>
                <w:r w:rsidRPr="0038235E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>a challenging technical track career in an application development environment.</w:t>
                </w:r>
                <w:r w:rsidRPr="00A47945">
                  <w:rPr>
                    <w:rFonts w:ascii="Segoe UI" w:hAnsi="Segoe UI" w:cs="Segoe UI"/>
                    <w:color w:val="1A1A1A"/>
                    <w:sz w:val="20"/>
                    <w:szCs w:val="20"/>
                  </w:rPr>
                  <w:t xml:space="preserve"> </w:t>
                </w:r>
              </w:p>
            </w:sdtContent>
          </w:sdt>
        </w:tc>
      </w:tr>
    </w:tbl>
    <w:p w:rsidR="00D33A27" w:rsidRDefault="00D33A27" w:rsidP="00AE6527">
      <w:pPr>
        <w:rPr>
          <w:rFonts w:ascii="Segoe UI" w:hAnsi="Segoe UI" w:cs="Segoe UI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116"/>
        <w:gridCol w:w="4605"/>
        <w:gridCol w:w="3359"/>
      </w:tblGrid>
      <w:tr w:rsidR="00D33A27" w:rsidRPr="00D775BA" w:rsidTr="00602714">
        <w:trPr>
          <w:jc w:val="center"/>
        </w:trPr>
        <w:tc>
          <w:tcPr>
            <w:tcW w:w="5000" w:type="pct"/>
            <w:gridSpan w:val="3"/>
          </w:tcPr>
          <w:tbl>
            <w:tblPr>
              <w:tblW w:w="5000" w:type="pct"/>
              <w:jc w:val="center"/>
              <w:tblLook w:val="0000" w:firstRow="0" w:lastRow="0" w:firstColumn="0" w:lastColumn="0" w:noHBand="0" w:noVBand="0"/>
            </w:tblPr>
            <w:tblGrid>
              <w:gridCol w:w="2069"/>
              <w:gridCol w:w="7795"/>
            </w:tblGrid>
            <w:tr w:rsidR="00A47945" w:rsidRPr="00D775BA" w:rsidTr="00CB3A9A">
              <w:trPr>
                <w:jc w:val="center"/>
              </w:trPr>
              <w:tc>
                <w:tcPr>
                  <w:tcW w:w="1049" w:type="pct"/>
                </w:tcPr>
                <w:p w:rsidR="00A47945" w:rsidRPr="00D775BA" w:rsidRDefault="00A47945" w:rsidP="00A47945">
                  <w:pPr>
                    <w:rPr>
                      <w:rFonts w:ascii="Segoe UI" w:hAnsi="Segoe UI" w:cs="Segoe UI"/>
                      <w:b/>
                      <w:bCs/>
                    </w:rPr>
                  </w:pPr>
                  <w:r w:rsidRPr="00D775BA">
                    <w:rPr>
                      <w:rFonts w:ascii="Segoe UI" w:hAnsi="Segoe UI" w:cs="Segoe UI"/>
                      <w:b/>
                      <w:bCs/>
                    </w:rPr>
                    <w:t>Education</w:t>
                  </w:r>
                </w:p>
                <w:p w:rsidR="00A47945" w:rsidRPr="00D775BA" w:rsidRDefault="00A47945" w:rsidP="00CB3A9A">
                  <w:pPr>
                    <w:rPr>
                      <w:rFonts w:ascii="Segoe UI" w:hAnsi="Segoe UI" w:cs="Segoe UI"/>
                      <w:b/>
                      <w:bCs/>
                    </w:rPr>
                  </w:pPr>
                  <w:r>
                    <w:rPr>
                      <w:rFonts w:ascii="Segoe UI" w:hAnsi="Segoe UI" w:cs="Segoe UI"/>
                      <w:bCs/>
                      <w:color w:val="000000" w:themeColor="text1"/>
                      <w:sz w:val="18"/>
                      <w:szCs w:val="18"/>
                    </w:rPr>
                    <w:t>2013</w:t>
                  </w:r>
                  <w:r w:rsidRPr="00D775BA">
                    <w:rPr>
                      <w:rFonts w:ascii="Segoe UI" w:hAnsi="Segoe UI" w:cs="Segoe UI"/>
                      <w:bCs/>
                      <w:color w:val="000000" w:themeColor="text1"/>
                      <w:sz w:val="18"/>
                      <w:szCs w:val="18"/>
                    </w:rPr>
                    <w:t xml:space="preserve"> – </w:t>
                  </w:r>
                  <w:r>
                    <w:rPr>
                      <w:rFonts w:ascii="Segoe UI" w:hAnsi="Segoe UI" w:cs="Segoe UI"/>
                      <w:bCs/>
                      <w:color w:val="000000" w:themeColor="text1"/>
                      <w:sz w:val="18"/>
                      <w:szCs w:val="18"/>
                    </w:rPr>
                    <w:t>2017</w:t>
                  </w:r>
                </w:p>
              </w:tc>
              <w:tc>
                <w:tcPr>
                  <w:tcW w:w="3951" w:type="pct"/>
                  <w:shd w:val="clear" w:color="auto" w:fill="FFFFFF"/>
                  <w:vAlign w:val="center"/>
                </w:tcPr>
                <w:sdt>
                  <w:sdtPr>
                    <w:rPr>
                      <w:rFonts w:ascii="Segoe UI" w:hAnsi="Segoe UI" w:cs="Segoe UI"/>
                      <w:color w:val="1A1A1A"/>
                      <w:sz w:val="20"/>
                      <w:szCs w:val="20"/>
                    </w:rPr>
                    <w:id w:val="-996336399"/>
                    <w:placeholder>
                      <w:docPart w:val="8BEBEE426C404FBFAB213D5A52F36181"/>
                    </w:placeholder>
                    <w:text/>
                  </w:sdtPr>
                  <w:sdtEndPr/>
                  <w:sdtContent>
                    <w:p w:rsidR="00A47945" w:rsidRPr="00D775BA" w:rsidRDefault="00A47945" w:rsidP="00CB3A9A">
                      <w:pPr>
                        <w:rPr>
                          <w:rFonts w:ascii="Segoe UI" w:hAnsi="Segoe UI" w:cs="Segoe UI"/>
                          <w:color w:val="1A1A1A"/>
                          <w:sz w:val="20"/>
                          <w:szCs w:val="20"/>
                        </w:rPr>
                      </w:pPr>
                      <w:r>
                        <w:rPr>
                          <w:rFonts w:ascii="Segoe UI" w:hAnsi="Segoe UI" w:cs="Segoe UI"/>
                          <w:color w:val="1A1A1A"/>
                          <w:sz w:val="20"/>
                          <w:szCs w:val="20"/>
                        </w:rPr>
                        <w:t xml:space="preserve">Palestine Technical University -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1A1A1A"/>
                          <w:sz w:val="20"/>
                          <w:szCs w:val="20"/>
                        </w:rPr>
                        <w:t>Kadoorie</w:t>
                      </w:r>
                      <w:proofErr w:type="spellEnd"/>
                    </w:p>
                  </w:sdtContent>
                </w:sdt>
                <w:sdt>
                  <w:sdtPr>
                    <w:rPr>
                      <w:rFonts w:ascii="Segoe UI" w:hAnsi="Segoe UI" w:cs="Segoe UI"/>
                      <w:color w:val="1A1A1A"/>
                      <w:sz w:val="20"/>
                      <w:szCs w:val="20"/>
                    </w:rPr>
                    <w:id w:val="-1569950947"/>
                    <w:placeholder>
                      <w:docPart w:val="8BEBEE426C404FBFAB213D5A52F36181"/>
                    </w:placeholder>
                  </w:sdtPr>
                  <w:sdtEndPr/>
                  <w:sdtContent>
                    <w:p w:rsidR="00A47945" w:rsidRPr="008654A2" w:rsidRDefault="00A47945" w:rsidP="00CB3A9A">
                      <w:pPr>
                        <w:rPr>
                          <w:rFonts w:ascii="Segoe UI" w:hAnsi="Segoe UI" w:cs="Segoe UI"/>
                          <w:color w:val="1A1A1A"/>
                          <w:sz w:val="20"/>
                          <w:szCs w:val="20"/>
                        </w:rPr>
                      </w:pPr>
                      <w:r w:rsidRPr="00D775BA">
                        <w:rPr>
                          <w:rFonts w:ascii="Segoe UI" w:hAnsi="Segoe UI" w:cs="Segoe UI"/>
                          <w:color w:val="1A1A1A"/>
                          <w:sz w:val="20"/>
                          <w:szCs w:val="20"/>
                        </w:rPr>
                        <w:t xml:space="preserve">BSc. In </w:t>
                      </w:r>
                      <w:r>
                        <w:rPr>
                          <w:rFonts w:ascii="Segoe UI" w:hAnsi="Segoe UI" w:cs="Segoe UI"/>
                          <w:b/>
                          <w:color w:val="1A1A1A"/>
                          <w:sz w:val="20"/>
                          <w:szCs w:val="20"/>
                        </w:rPr>
                        <w:t>Computer Systems Engineering</w:t>
                      </w:r>
                    </w:p>
                  </w:sdtContent>
                </w:sdt>
              </w:tc>
            </w:tr>
          </w:tbl>
          <w:p w:rsidR="00A47945" w:rsidRPr="00D775BA" w:rsidRDefault="00A47945" w:rsidP="00A47945">
            <w:pPr>
              <w:rPr>
                <w:rFonts w:ascii="Segoe UI" w:hAnsi="Segoe UI" w:cs="Segoe UI"/>
              </w:rPr>
            </w:pPr>
          </w:p>
          <w:p w:rsidR="00A47945" w:rsidRPr="00D775BA" w:rsidRDefault="00A47945" w:rsidP="00A47945">
            <w:pPr>
              <w:rPr>
                <w:rFonts w:ascii="Segoe UI" w:hAnsi="Segoe UI" w:cs="Segoe UI"/>
              </w:rPr>
            </w:pPr>
          </w:p>
          <w:p w:rsidR="00D33A27" w:rsidRPr="00D775BA" w:rsidRDefault="00D33A27" w:rsidP="00A92862">
            <w:pPr>
              <w:rPr>
                <w:rFonts w:ascii="Segoe UI" w:hAnsi="Segoe UI" w:cs="Segoe UI"/>
                <w:b/>
                <w:color w:val="1A1A1A"/>
                <w:sz w:val="28"/>
                <w:szCs w:val="28"/>
              </w:rPr>
            </w:pPr>
            <w:r w:rsidRPr="00D775BA">
              <w:rPr>
                <w:rFonts w:ascii="Segoe UI" w:hAnsi="Segoe UI" w:cs="Segoe UI"/>
                <w:b/>
                <w:bCs/>
              </w:rPr>
              <w:t>Work Experience</w:t>
            </w:r>
          </w:p>
        </w:tc>
      </w:tr>
      <w:tr w:rsidR="00D33A27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D33A27" w:rsidRPr="00D775BA" w:rsidRDefault="007A26FA" w:rsidP="007A26FA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Jan</w:t>
            </w:r>
            <w:r w:rsidR="002521E9">
              <w:rPr>
                <w:rFonts w:ascii="Segoe UI" w:hAnsi="Segoe UI" w:cs="Segoe UI"/>
                <w:bCs/>
                <w:noProof/>
                <w:sz w:val="18"/>
                <w:szCs w:val="18"/>
              </w:rPr>
              <w:t xml:space="preserve"> 201</w:t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9</w:t>
            </w:r>
            <w:r w:rsidR="002521E9">
              <w:rPr>
                <w:rFonts w:ascii="Segoe UI" w:hAnsi="Segoe UI" w:cs="Segoe UI"/>
                <w:bCs/>
                <w:noProof/>
                <w:sz w:val="18"/>
                <w:szCs w:val="18"/>
              </w:rPr>
              <w:t xml:space="preserve"> – Present</w:t>
            </w:r>
          </w:p>
        </w:tc>
        <w:tc>
          <w:tcPr>
            <w:tcW w:w="2284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id w:val="1013733212"/>
              <w:placeholder>
                <w:docPart w:val="56992B5C5B924D20B240923FF750EEF5"/>
              </w:placeholder>
            </w:sdtPr>
            <w:sdtEndPr/>
            <w:sdtContent>
              <w:p w:rsidR="00D33A27" w:rsidRPr="002521E9" w:rsidRDefault="007A26FA" w:rsidP="007A26FA">
                <w:pP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</w:pPr>
                <w: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  <w:t>Technical Support Engineer</w:t>
                </w:r>
              </w:p>
            </w:sdtContent>
          </w:sdt>
        </w:tc>
        <w:tc>
          <w:tcPr>
            <w:tcW w:w="1666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Cs/>
                <w:i/>
                <w:iCs/>
                <w:color w:val="1A1A1A"/>
                <w:sz w:val="22"/>
                <w:szCs w:val="22"/>
              </w:rPr>
              <w:id w:val="1130212645"/>
              <w:placeholder>
                <w:docPart w:val="56992B5C5B924D20B240923FF750EEF5"/>
              </w:placeholder>
            </w:sdtPr>
            <w:sdtEndPr/>
            <w:sdtContent>
              <w:p w:rsidR="00D33A27" w:rsidRPr="00D775BA" w:rsidRDefault="00D33A27" w:rsidP="009053A7">
                <w:pPr>
                  <w:jc w:val="right"/>
                  <w:rPr>
                    <w:rFonts w:ascii="Segoe UI" w:hAnsi="Segoe UI" w:cs="Segoe UI"/>
                    <w:b/>
                    <w:color w:val="1A1A1A"/>
                    <w:sz w:val="28"/>
                    <w:szCs w:val="28"/>
                  </w:rPr>
                </w:pPr>
                <w:r w:rsidRPr="00D775BA"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  <w:t>ASAL Technologies</w:t>
                </w:r>
              </w:p>
            </w:sdtContent>
          </w:sdt>
        </w:tc>
      </w:tr>
      <w:tr w:rsidR="00AE6527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AE6527" w:rsidRPr="00D775BA" w:rsidRDefault="00AE6527" w:rsidP="005673B7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A47945" w:rsidRDefault="009801B9" w:rsidP="009801B9">
            <w:p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 w:rsidRPr="00D775BA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Client</w:t>
            </w:r>
            <w: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 xml:space="preserve">: </w:t>
            </w:r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Fornova</w:t>
            </w:r>
            <w:bookmarkStart w:id="0" w:name="_GoBack"/>
            <w:bookmarkEnd w:id="0"/>
          </w:p>
          <w:p w:rsidR="009801B9" w:rsidRDefault="000062D4" w:rsidP="000062D4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Extract</w:t>
            </w:r>
            <w:r w:rsidR="009801B9"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the </w:t>
            </w:r>
            <w:r w:rsidR="009801B9"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prices 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from HTML pages for the </w:t>
            </w:r>
            <w:r w:rsidR="009801B9"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hotel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rooms</w:t>
            </w:r>
            <w:r w:rsidR="009801B9"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using </w:t>
            </w:r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JavaScript</w:t>
            </w:r>
            <w:r w:rsidR="009801B9"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and manipulate the data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.</w:t>
            </w:r>
          </w:p>
          <w:p w:rsidR="009801B9" w:rsidRDefault="000062D4" w:rsidP="000062D4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 w:rsidRPr="000062D4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Apply MongoDB, Cassandra queries.</w:t>
            </w:r>
          </w:p>
          <w:p w:rsidR="000062D4" w:rsidRPr="000062D4" w:rsidRDefault="000062D4" w:rsidP="000062D4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 w:rsidRPr="000062D4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Troubleshooting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.</w:t>
            </w:r>
          </w:p>
        </w:tc>
      </w:tr>
      <w:tr w:rsidR="009431A6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9431A6" w:rsidRPr="00D775BA" w:rsidRDefault="009431A6" w:rsidP="005673B7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9431A6" w:rsidRPr="00C02CCA" w:rsidRDefault="009431A6" w:rsidP="00C02CCA">
            <w:p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</w:tc>
      </w:tr>
      <w:tr w:rsidR="003937A4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3937A4" w:rsidRPr="00D775BA" w:rsidRDefault="00C02CCA" w:rsidP="003937A4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Jul</w:t>
            </w:r>
            <w:r w:rsidR="007A26FA">
              <w:rPr>
                <w:rFonts w:ascii="Segoe UI" w:hAnsi="Segoe UI" w:cs="Segoe UI"/>
                <w:bCs/>
                <w:noProof/>
                <w:sz w:val="18"/>
                <w:szCs w:val="18"/>
              </w:rPr>
              <w:t xml:space="preserve"> 2018 – jan 2019</w:t>
            </w:r>
          </w:p>
        </w:tc>
        <w:tc>
          <w:tcPr>
            <w:tcW w:w="2284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id w:val="82886168"/>
              <w:placeholder>
                <w:docPart w:val="68DF41D2F7C3496DA9143062916F5FEA"/>
              </w:placeholder>
            </w:sdtPr>
            <w:sdtEndPr/>
            <w:sdtContent>
              <w:sdt>
                <w:sdtP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  <w:id w:val="-1337924373"/>
                  <w:placeholder>
                    <w:docPart w:val="520332F3FBDD48D88C772D7EBC41B67D"/>
                  </w:placeholder>
                </w:sdtPr>
                <w:sdtContent>
                  <w:p w:rsidR="003937A4" w:rsidRPr="002521E9" w:rsidRDefault="00C02CCA" w:rsidP="00C02CCA">
                    <w:pPr>
                      <w:rPr>
                        <w:rFonts w:ascii="Segoe UI" w:hAnsi="Segoe UI" w:cs="Segoe UI"/>
                        <w:b/>
                        <w:color w:val="1A1A1A"/>
                        <w:sz w:val="22"/>
                        <w:szCs w:val="22"/>
                      </w:rPr>
                    </w:pPr>
                    <w:r w:rsidRPr="001E7713">
                      <w:rPr>
                        <w:rFonts w:ascii="Segoe UI" w:hAnsi="Segoe UI" w:cs="Segoe UI"/>
                        <w:b/>
                        <w:color w:val="1A1A1A"/>
                        <w:sz w:val="22"/>
                        <w:szCs w:val="22"/>
                      </w:rPr>
                      <w:t>Development and support</w:t>
                    </w:r>
                  </w:p>
                </w:sdtContent>
              </w:sdt>
            </w:sdtContent>
          </w:sdt>
        </w:tc>
        <w:tc>
          <w:tcPr>
            <w:tcW w:w="1666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Cs/>
                <w:i/>
                <w:iCs/>
                <w:color w:val="1A1A1A"/>
                <w:sz w:val="22"/>
                <w:szCs w:val="22"/>
              </w:rPr>
              <w:id w:val="32548194"/>
              <w:placeholder>
                <w:docPart w:val="68DF41D2F7C3496DA9143062916F5FEA"/>
              </w:placeholder>
            </w:sdtPr>
            <w:sdtEndPr/>
            <w:sdtContent>
              <w:p w:rsidR="003937A4" w:rsidRPr="00D775BA" w:rsidRDefault="003937A4" w:rsidP="0044327C">
                <w:pPr>
                  <w:jc w:val="right"/>
                  <w:rPr>
                    <w:rFonts w:ascii="Segoe UI" w:hAnsi="Segoe UI" w:cs="Segoe UI"/>
                    <w:b/>
                    <w:color w:val="1A1A1A"/>
                    <w:sz w:val="28"/>
                    <w:szCs w:val="28"/>
                  </w:rPr>
                </w:pPr>
                <w:r w:rsidRPr="00D775BA"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  <w:t>ASAL Technologies</w:t>
                </w:r>
              </w:p>
            </w:sdtContent>
          </w:sdt>
        </w:tc>
      </w:tr>
      <w:tr w:rsidR="003937A4" w:rsidRPr="00CF0C4E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3937A4" w:rsidRPr="00D775BA" w:rsidRDefault="003937A4" w:rsidP="0044327C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3937A4" w:rsidRPr="009801B9" w:rsidRDefault="00C02CCA" w:rsidP="009801B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Participated in building easy-to-use On-line Enterprise Resource Planning (ERP) for </w:t>
            </w:r>
            <w:proofErr w:type="spellStart"/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Rawabi</w:t>
            </w:r>
            <w:proofErr w:type="spellEnd"/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city helping their sales team to bring in fresh deals and grow the revenue stream. Using </w:t>
            </w:r>
            <w:proofErr w:type="spellStart"/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php</w:t>
            </w:r>
            <w:proofErr w:type="spellEnd"/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/</w:t>
            </w:r>
            <w:proofErr w:type="spellStart"/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userfroasting</w:t>
            </w:r>
            <w:proofErr w:type="spellEnd"/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, </w:t>
            </w:r>
            <w:proofErr w:type="spellStart"/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Jquery</w:t>
            </w:r>
            <w:proofErr w:type="spellEnd"/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, </w:t>
            </w:r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JS, CSS</w:t>
            </w:r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and </w:t>
            </w:r>
            <w:r w:rsidRPr="009801B9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MySQL</w:t>
            </w:r>
            <w:r w:rsidRPr="009801B9"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, I have assisted in fixing major features and building new features to generate auto-own receipts, invoices and contracts directly within any browser</w:t>
            </w:r>
          </w:p>
          <w:p w:rsidR="00C02CCA" w:rsidRPr="003937A4" w:rsidRDefault="00C02CCA" w:rsidP="003937A4">
            <w:pPr>
              <w:pStyle w:val="ListParagraph"/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</w:tc>
      </w:tr>
      <w:tr w:rsidR="003937A4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3937A4" w:rsidRPr="00D775BA" w:rsidRDefault="00C02CCA" w:rsidP="003937A4">
            <w:pPr>
              <w:rPr>
                <w:rFonts w:ascii="Segoe UI" w:hAnsi="Segoe UI" w:cs="Segoe UI"/>
                <w:bCs/>
                <w:noProof/>
                <w:sz w:val="18"/>
                <w:szCs w:val="18"/>
                <w:lang w:bidi="ar-JO"/>
              </w:rPr>
            </w:pP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May 2018 – Jun 2018</w:t>
            </w:r>
          </w:p>
        </w:tc>
        <w:tc>
          <w:tcPr>
            <w:tcW w:w="2284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id w:val="1313149258"/>
              <w:placeholder>
                <w:docPart w:val="098FDCFEA0A2477CB0C495D26DA585E6"/>
              </w:placeholder>
            </w:sdtPr>
            <w:sdtEndPr/>
            <w:sdtContent>
              <w:sdt>
                <w:sdtP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  <w:id w:val="1984732740"/>
                  <w:placeholder>
                    <w:docPart w:val="3D9BA96A81484340A8A0243B9BB3CD81"/>
                  </w:placeholder>
                </w:sdtPr>
                <w:sdtContent>
                  <w:p w:rsidR="003937A4" w:rsidRPr="002521E9" w:rsidRDefault="00C02CCA" w:rsidP="00C02CCA">
                    <w:pPr>
                      <w:rPr>
                        <w:rFonts w:ascii="Segoe UI" w:hAnsi="Segoe UI" w:cs="Segoe UI"/>
                        <w:b/>
                        <w:color w:val="1A1A1A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cs="Segoe UI"/>
                        <w:b/>
                        <w:color w:val="1A1A1A"/>
                        <w:sz w:val="22"/>
                        <w:szCs w:val="22"/>
                      </w:rPr>
                      <w:t xml:space="preserve">Requirements Analysis and Design </w:t>
                    </w:r>
                  </w:p>
                </w:sdtContent>
              </w:sdt>
            </w:sdtContent>
          </w:sdt>
        </w:tc>
        <w:tc>
          <w:tcPr>
            <w:tcW w:w="1666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Cs/>
                <w:i/>
                <w:iCs/>
                <w:color w:val="1A1A1A"/>
                <w:sz w:val="22"/>
                <w:szCs w:val="22"/>
              </w:rPr>
              <w:id w:val="-2059469454"/>
              <w:placeholder>
                <w:docPart w:val="098FDCFEA0A2477CB0C495D26DA585E6"/>
              </w:placeholder>
            </w:sdtPr>
            <w:sdtEndPr/>
            <w:sdtContent>
              <w:p w:rsidR="003937A4" w:rsidRPr="00D775BA" w:rsidRDefault="003937A4" w:rsidP="0044327C">
                <w:pPr>
                  <w:jc w:val="right"/>
                  <w:rPr>
                    <w:rFonts w:ascii="Segoe UI" w:hAnsi="Segoe UI" w:cs="Segoe UI"/>
                    <w:b/>
                    <w:color w:val="1A1A1A"/>
                    <w:sz w:val="28"/>
                    <w:szCs w:val="28"/>
                  </w:rPr>
                </w:pPr>
                <w:r w:rsidRPr="00D775BA"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  <w:t>ASAL Technologies</w:t>
                </w:r>
              </w:p>
            </w:sdtContent>
          </w:sdt>
        </w:tc>
      </w:tr>
      <w:tr w:rsidR="003937A4" w:rsidRPr="00CF0C4E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3937A4" w:rsidRPr="00D775BA" w:rsidRDefault="003937A4" w:rsidP="0044327C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C02CCA" w:rsidRPr="00EE21C5" w:rsidRDefault="00C02CCA" w:rsidP="00C02CC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Worked on analyzing requirements and design for an internal system at ASAL Technologies managing employee’s skills. Providing UML-based structures on collected users’ stories.</w:t>
            </w:r>
          </w:p>
          <w:p w:rsidR="00EE21C5" w:rsidRPr="00EE21C5" w:rsidRDefault="00EE21C5" w:rsidP="00EE21C5">
            <w:p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</w:tc>
      </w:tr>
      <w:tr w:rsidR="00C02CCA" w:rsidRPr="00D775BA" w:rsidTr="00EE21C5">
        <w:trPr>
          <w:jc w:val="center"/>
        </w:trPr>
        <w:tc>
          <w:tcPr>
            <w:tcW w:w="1050" w:type="pct"/>
            <w:shd w:val="clear" w:color="auto" w:fill="auto"/>
          </w:tcPr>
          <w:p w:rsidR="00C02CCA" w:rsidRPr="00D775BA" w:rsidRDefault="00C02CCA" w:rsidP="00C02CCA">
            <w:pPr>
              <w:rPr>
                <w:rFonts w:ascii="Segoe UI" w:hAnsi="Segoe UI" w:cs="Segoe UI"/>
                <w:bCs/>
                <w:noProof/>
                <w:sz w:val="18"/>
                <w:szCs w:val="18"/>
                <w:rtl/>
                <w:lang w:bidi="ar-JO"/>
              </w:rPr>
            </w:pP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 xml:space="preserve">Mar 2018 – </w:t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  <w:lang w:bidi="ar-JO"/>
              </w:rPr>
              <w:t>May 2018</w:t>
            </w:r>
          </w:p>
        </w:tc>
        <w:tc>
          <w:tcPr>
            <w:tcW w:w="2284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id w:val="798503182"/>
              <w:placeholder>
                <w:docPart w:val="E0238D8C78F1413EB83FF381C4F3D656"/>
              </w:placeholder>
            </w:sdtPr>
            <w:sdtContent>
              <w:p w:rsidR="00C02CCA" w:rsidRPr="002521E9" w:rsidRDefault="00C02CCA" w:rsidP="00C02CCA">
                <w:pP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</w:pPr>
                <w: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  <w:t>Design Verification Trainee</w:t>
                </w:r>
              </w:p>
            </w:sdtContent>
          </w:sdt>
        </w:tc>
        <w:tc>
          <w:tcPr>
            <w:tcW w:w="1666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Cs/>
                <w:i/>
                <w:iCs/>
                <w:color w:val="1A1A1A"/>
                <w:sz w:val="22"/>
                <w:szCs w:val="22"/>
              </w:rPr>
              <w:id w:val="257113500"/>
              <w:placeholder>
                <w:docPart w:val="47CA905151164008BA90C99E4E65C09D"/>
              </w:placeholder>
            </w:sdtPr>
            <w:sdtContent>
              <w:p w:rsidR="00C02CCA" w:rsidRPr="00D775BA" w:rsidRDefault="00C02CCA" w:rsidP="00C02CCA">
                <w:pPr>
                  <w:jc w:val="right"/>
                  <w:rPr>
                    <w:rFonts w:ascii="Segoe UI" w:hAnsi="Segoe UI" w:cs="Segoe UI"/>
                    <w:b/>
                    <w:color w:val="1A1A1A"/>
                    <w:sz w:val="28"/>
                    <w:szCs w:val="28"/>
                  </w:rPr>
                </w:pPr>
                <w:r w:rsidRPr="00D775BA"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  <w:t>ASAL Technologies</w:t>
                </w:r>
              </w:p>
            </w:sdtContent>
          </w:sdt>
        </w:tc>
      </w:tr>
      <w:tr w:rsidR="003937A4" w:rsidRPr="00CF0C4E" w:rsidTr="00EE21C5">
        <w:trPr>
          <w:jc w:val="center"/>
        </w:trPr>
        <w:tc>
          <w:tcPr>
            <w:tcW w:w="1050" w:type="pct"/>
            <w:shd w:val="clear" w:color="auto" w:fill="FFFFFF" w:themeFill="background1"/>
          </w:tcPr>
          <w:p w:rsidR="003937A4" w:rsidRPr="00D775BA" w:rsidRDefault="003937A4" w:rsidP="0044327C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C02CCA" w:rsidRDefault="00C02CCA" w:rsidP="00C02CC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Participated in a training in design verification and validation of circuit designs, using </w:t>
            </w:r>
            <w:r w:rsidRPr="000E0F3B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Verilog</w:t>
            </w: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and </w:t>
            </w:r>
            <w:proofErr w:type="spellStart"/>
            <w:r w:rsidRPr="000E0F3B"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t>Specman</w:t>
            </w:r>
            <w:proofErr w:type="spellEnd"/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.</w:t>
            </w:r>
          </w:p>
          <w:p w:rsidR="00C02CCA" w:rsidRDefault="00C02CCA" w:rsidP="00C02CC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Developed the design standards and guidelines to ensure quality and performance, along with performing failure analysis.</w:t>
            </w:r>
          </w:p>
          <w:p w:rsidR="003937A4" w:rsidRDefault="003937A4" w:rsidP="003937A4">
            <w:pPr>
              <w:pStyle w:val="ListParagraph"/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  <w:p w:rsidR="00A47945" w:rsidRPr="00CF0C4E" w:rsidRDefault="00A47945" w:rsidP="003937A4">
            <w:pPr>
              <w:pStyle w:val="ListParagraph"/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</w:tc>
      </w:tr>
      <w:tr w:rsidR="00C02CCA" w:rsidRPr="00AB3EAC" w:rsidTr="00BD5533">
        <w:trPr>
          <w:jc w:val="center"/>
        </w:trPr>
        <w:tc>
          <w:tcPr>
            <w:tcW w:w="1050" w:type="pct"/>
            <w:shd w:val="clear" w:color="auto" w:fill="auto"/>
          </w:tcPr>
          <w:p w:rsidR="00C02CCA" w:rsidRPr="00D775BA" w:rsidRDefault="00C02CCA" w:rsidP="00BD5533">
            <w:pPr>
              <w:rPr>
                <w:rFonts w:ascii="Segoe UI" w:hAnsi="Segoe UI" w:cs="Segoe UI"/>
                <w:bCs/>
                <w:noProof/>
                <w:sz w:val="18"/>
                <w:szCs w:val="18"/>
                <w:rtl/>
                <w:lang w:bidi="ar-JO"/>
              </w:rPr>
            </w:pP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2016 – 2018</w:t>
            </w:r>
          </w:p>
        </w:tc>
        <w:tc>
          <w:tcPr>
            <w:tcW w:w="2284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/>
                <w:color w:val="1A1A1A"/>
                <w:sz w:val="22"/>
                <w:szCs w:val="22"/>
              </w:rPr>
              <w:id w:val="-642203220"/>
              <w:placeholder>
                <w:docPart w:val="82032B9997F94003840584B3BB5390C5"/>
              </w:placeholder>
            </w:sdtPr>
            <w:sdtContent>
              <w:p w:rsidR="00C02CCA" w:rsidRPr="00EE21C5" w:rsidRDefault="00C02CCA" w:rsidP="00BD5533">
                <w:r>
                  <w:rPr>
                    <w:rFonts w:ascii="Segoe UI" w:hAnsi="Segoe UI" w:cs="Segoe UI"/>
                    <w:b/>
                    <w:color w:val="1A1A1A"/>
                    <w:sz w:val="22"/>
                    <w:szCs w:val="22"/>
                  </w:rPr>
                  <w:t>Full stack developer</w:t>
                </w:r>
              </w:p>
            </w:sdtContent>
          </w:sdt>
        </w:tc>
        <w:tc>
          <w:tcPr>
            <w:tcW w:w="1666" w:type="pct"/>
            <w:shd w:val="clear" w:color="auto" w:fill="F2F2F2" w:themeFill="background1" w:themeFillShade="F2"/>
          </w:tcPr>
          <w:sdt>
            <w:sdtPr>
              <w:rPr>
                <w:rFonts w:ascii="Segoe UI" w:hAnsi="Segoe UI" w:cs="Segoe UI"/>
                <w:bCs/>
                <w:i/>
                <w:iCs/>
                <w:color w:val="1A1A1A"/>
                <w:sz w:val="22"/>
                <w:szCs w:val="22"/>
              </w:rPr>
              <w:id w:val="1210380386"/>
              <w:placeholder>
                <w:docPart w:val="A82A5FFE83A648D3B8F6D44BB01B85D7"/>
              </w:placeholder>
            </w:sdtPr>
            <w:sdtContent>
              <w:p w:rsidR="00C02CCA" w:rsidRPr="00AB3EAC" w:rsidRDefault="00C02CCA" w:rsidP="00BD5533">
                <w:pPr>
                  <w:jc w:val="right"/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</w:pPr>
                <w:r>
                  <w:rPr>
                    <w:rFonts w:ascii="Segoe UI" w:hAnsi="Segoe UI" w:cs="Segoe UI"/>
                    <w:bCs/>
                    <w:i/>
                    <w:iCs/>
                    <w:color w:val="1A1A1A"/>
                    <w:sz w:val="22"/>
                    <w:szCs w:val="22"/>
                  </w:rPr>
                  <w:t>Freelancer</w:t>
                </w:r>
              </w:p>
            </w:sdtContent>
          </w:sdt>
        </w:tc>
      </w:tr>
      <w:tr w:rsidR="00C02CCA" w:rsidRPr="00CF0C4E" w:rsidTr="00BD5533">
        <w:trPr>
          <w:jc w:val="center"/>
        </w:trPr>
        <w:tc>
          <w:tcPr>
            <w:tcW w:w="1050" w:type="pct"/>
            <w:shd w:val="clear" w:color="auto" w:fill="FFFFFF" w:themeFill="background1"/>
          </w:tcPr>
          <w:p w:rsidR="00C02CCA" w:rsidRPr="00D775BA" w:rsidRDefault="00C02CCA" w:rsidP="00BD5533">
            <w:pPr>
              <w:rPr>
                <w:rFonts w:ascii="Segoe UI" w:hAnsi="Segoe UI" w:cs="Segoe UI"/>
                <w:bCs/>
                <w:noProof/>
                <w:sz w:val="18"/>
                <w:szCs w:val="18"/>
              </w:rPr>
            </w:pPr>
          </w:p>
        </w:tc>
        <w:tc>
          <w:tcPr>
            <w:tcW w:w="3950" w:type="pct"/>
            <w:gridSpan w:val="2"/>
            <w:shd w:val="clear" w:color="auto" w:fill="FFFFFF" w:themeFill="background1"/>
            <w:vAlign w:val="center"/>
          </w:tcPr>
          <w:p w:rsidR="00C02CCA" w:rsidRDefault="00C02CCA" w:rsidP="00BD553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Worked as free-lancer on multiple web and desktop applications, experiencing various technologies such as Java, </w:t>
            </w:r>
            <w:proofErr w:type="spellStart"/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>Laravel</w:t>
            </w:r>
            <w:proofErr w:type="spellEnd"/>
            <w:r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  <w:t xml:space="preserve"> framework and MySQL.</w:t>
            </w:r>
          </w:p>
          <w:p w:rsidR="00C02CCA" w:rsidRDefault="00C02CCA" w:rsidP="00BD5533">
            <w:pPr>
              <w:pStyle w:val="ListParagraph"/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  <w:p w:rsidR="00C02CCA" w:rsidRPr="00CF0C4E" w:rsidRDefault="00C02CCA" w:rsidP="00BD5533">
            <w:pPr>
              <w:pStyle w:val="ListParagraph"/>
              <w:jc w:val="both"/>
              <w:rPr>
                <w:rFonts w:ascii="Segoe UI" w:hAnsi="Segoe UI" w:cs="Segoe UI"/>
                <w:bCs/>
                <w:color w:val="1A1A1A"/>
                <w:sz w:val="22"/>
                <w:szCs w:val="22"/>
              </w:rPr>
            </w:pPr>
          </w:p>
        </w:tc>
      </w:tr>
    </w:tbl>
    <w:p w:rsidR="00C02CCA" w:rsidRPr="009801B9" w:rsidRDefault="00C02CCA" w:rsidP="00D54724"/>
    <w:tbl>
      <w:tblPr>
        <w:tblpPr w:leftFromText="180" w:rightFromText="180" w:vertAnchor="text" w:horzAnchor="margin" w:tblpX="-10" w:tblpY="116"/>
        <w:tblOverlap w:val="never"/>
        <w:tblW w:w="5000" w:type="pct"/>
        <w:tblLook w:val="0000" w:firstRow="0" w:lastRow="0" w:firstColumn="0" w:lastColumn="0" w:noHBand="0" w:noVBand="0"/>
      </w:tblPr>
      <w:tblGrid>
        <w:gridCol w:w="2181"/>
        <w:gridCol w:w="7899"/>
      </w:tblGrid>
      <w:tr w:rsidR="00D54724" w:rsidRPr="00D775BA" w:rsidTr="00602714">
        <w:trPr>
          <w:trHeight w:val="1260"/>
        </w:trPr>
        <w:tc>
          <w:tcPr>
            <w:tcW w:w="1082" w:type="pct"/>
          </w:tcPr>
          <w:p w:rsidR="00D54724" w:rsidRPr="00D775BA" w:rsidRDefault="00D54724" w:rsidP="00D54724">
            <w:pPr>
              <w:rPr>
                <w:rFonts w:ascii="Segoe UI" w:hAnsi="Segoe UI" w:cs="Segoe UI"/>
                <w:sz w:val="22"/>
                <w:szCs w:val="22"/>
              </w:rPr>
            </w:pPr>
            <w:r w:rsidRPr="00D775BA">
              <w:rPr>
                <w:rFonts w:ascii="Segoe UI" w:hAnsi="Segoe UI" w:cs="Segoe UI"/>
                <w:b/>
                <w:bCs/>
              </w:rPr>
              <w:t>Projects</w:t>
            </w:r>
          </w:p>
        </w:tc>
        <w:tc>
          <w:tcPr>
            <w:tcW w:w="3918" w:type="pct"/>
            <w:shd w:val="clear" w:color="auto" w:fill="F2F2F2"/>
          </w:tcPr>
          <w:p w:rsidR="008654A2" w:rsidRPr="008654A2" w:rsidRDefault="005667A0" w:rsidP="00D54724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sdt>
              <w:sdtPr>
                <w:rPr>
                  <w:rFonts w:ascii="Segoe UI" w:hAnsi="Segoe UI" w:cs="Segoe UI"/>
                  <w:b/>
                  <w:bCs/>
                  <w:color w:val="1A1A1A"/>
                  <w:sz w:val="22"/>
                  <w:szCs w:val="22"/>
                </w:rPr>
                <w:id w:val="1930921943"/>
                <w:placeholder>
                  <w:docPart w:val="56992B5C5B924D20B240923FF750EEF5"/>
                </w:placeholder>
              </w:sdtPr>
              <w:sdtEndPr/>
              <w:sdtContent>
                <w:r w:rsid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Smart City</w:t>
                </w:r>
              </w:sdtContent>
            </w:sdt>
            <w:r w:rsidR="008654A2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| </w:t>
            </w:r>
            <w:sdt>
              <w:sdtPr>
                <w:rPr>
                  <w:rFonts w:ascii="Segoe UI" w:hAnsi="Segoe UI" w:cs="Segoe UI"/>
                  <w:color w:val="1A1A1A"/>
                  <w:sz w:val="22"/>
                  <w:szCs w:val="22"/>
                </w:rPr>
                <w:id w:val="-630867670"/>
                <w:placeholder>
                  <w:docPart w:val="56992B5C5B924D20B240923FF750EEF5"/>
                </w:placeholder>
              </w:sdtPr>
              <w:sdtEndPr/>
              <w:sdtContent>
                <w:r w:rsidR="002521E9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Graduation Project</w:t>
                </w:r>
              </w:sdtContent>
            </w:sdt>
          </w:p>
          <w:p w:rsidR="008654A2" w:rsidRPr="002521E9" w:rsidRDefault="002521E9" w:rsidP="002521E9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r w:rsidRPr="002521E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Website integrated with hardware to monitor street lights, fire in specific locations, and garbage containers. </w:t>
            </w:r>
            <w:r w:rsidR="00830DD9" w:rsidRPr="002521E9">
              <w:rPr>
                <w:rFonts w:ascii="Segoe UI" w:hAnsi="Segoe UI" w:cs="Segoe UI"/>
                <w:color w:val="1A1A1A"/>
                <w:sz w:val="22"/>
                <w:szCs w:val="22"/>
              </w:rPr>
              <w:t>Also,</w:t>
            </w:r>
            <w:r w:rsidRPr="002521E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to analyze daily events occurred in the city. </w:t>
            </w:r>
          </w:p>
          <w:p w:rsidR="00D54724" w:rsidRDefault="00D54724" w:rsidP="008654A2">
            <w:pPr>
              <w:jc w:val="both"/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p w:rsidR="002521E9" w:rsidRPr="008654A2" w:rsidRDefault="005667A0" w:rsidP="002521E9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sdt>
              <w:sdtPr>
                <w:rPr>
                  <w:rFonts w:ascii="Segoe UI" w:hAnsi="Segoe UI" w:cs="Segoe UI"/>
                  <w:b/>
                  <w:bCs/>
                  <w:color w:val="1A1A1A"/>
                  <w:sz w:val="22"/>
                  <w:szCs w:val="22"/>
                </w:rPr>
                <w:id w:val="614561563"/>
                <w:placeholder>
                  <w:docPart w:val="82CB548F0F2148558AF5D4E694AA7C78"/>
                </w:placeholder>
              </w:sdtPr>
              <w:sdtEndPr/>
              <w:sdtContent>
                <w:r w:rsidR="002521E9" w:rsidRP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Course Scheduling System for PTUK</w:t>
                </w:r>
              </w:sdtContent>
            </w:sdt>
            <w:r w:rsidR="002521E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</w:t>
            </w:r>
          </w:p>
          <w:p w:rsidR="002521E9" w:rsidRDefault="002521E9" w:rsidP="002521E9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r w:rsidRPr="002521E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Provides the ability to design suitable schedule for students and faculty that eliminates conflicts 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>between them and rooms and labs.</w:t>
            </w:r>
          </w:p>
          <w:p w:rsidR="002521E9" w:rsidRPr="002521E9" w:rsidRDefault="002521E9" w:rsidP="002521E9">
            <w:pPr>
              <w:pStyle w:val="ListParagraph"/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p w:rsidR="002521E9" w:rsidRPr="008654A2" w:rsidRDefault="005667A0" w:rsidP="002521E9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sdt>
              <w:sdtPr>
                <w:rPr>
                  <w:rFonts w:ascii="Segoe UI" w:hAnsi="Segoe UI" w:cs="Segoe UI"/>
                  <w:b/>
                  <w:bCs/>
                  <w:color w:val="1A1A1A"/>
                  <w:sz w:val="22"/>
                  <w:szCs w:val="22"/>
                </w:rPr>
                <w:id w:val="947581764"/>
                <w:placeholder>
                  <w:docPart w:val="DEB3EC5C01CB4BD5A72E99EB29CCE2C5"/>
                </w:placeholder>
              </w:sdtPr>
              <w:sdtEndPr/>
              <w:sdtContent>
                <w:r w:rsid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Simple Facebook</w:t>
                </w:r>
              </w:sdtContent>
            </w:sdt>
          </w:p>
          <w:p w:rsidR="002521E9" w:rsidRDefault="002521E9" w:rsidP="00DC0DFF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Social Media website, </w:t>
            </w:r>
            <w:r w:rsidR="00830DD9">
              <w:rPr>
                <w:rFonts w:ascii="Segoe UI" w:hAnsi="Segoe UI" w:cs="Segoe UI"/>
                <w:color w:val="1A1A1A"/>
                <w:sz w:val="22"/>
                <w:szCs w:val="22"/>
              </w:rPr>
              <w:t>like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Facebook</w:t>
            </w:r>
            <w:r w:rsidR="00830DD9">
              <w:rPr>
                <w:rFonts w:ascii="Segoe UI" w:hAnsi="Segoe UI" w:cs="Segoe UI"/>
                <w:color w:val="1A1A1A"/>
                <w:sz w:val="22"/>
                <w:szCs w:val="22"/>
              </w:rPr>
              <w:t>,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with limited </w:t>
            </w:r>
            <w:r w:rsidR="00830DD9">
              <w:rPr>
                <w:rFonts w:ascii="Segoe UI" w:hAnsi="Segoe UI" w:cs="Segoe UI"/>
                <w:color w:val="1A1A1A"/>
                <w:sz w:val="22"/>
                <w:szCs w:val="22"/>
              </w:rPr>
              <w:t>functionality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>, but provides the main features</w:t>
            </w:r>
            <w:r w:rsidR="00DC0DF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of Facebook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>.</w:t>
            </w:r>
          </w:p>
          <w:p w:rsidR="002521E9" w:rsidRPr="002521E9" w:rsidRDefault="002521E9" w:rsidP="002521E9">
            <w:pPr>
              <w:pStyle w:val="ListParagraph"/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sdt>
            <w:sdtPr>
              <w:rPr>
                <w:rFonts w:ascii="Segoe UI" w:hAnsi="Segoe UI" w:cs="Segoe UI"/>
                <w:b/>
                <w:bCs/>
                <w:color w:val="1A1A1A"/>
                <w:sz w:val="22"/>
                <w:szCs w:val="22"/>
              </w:rPr>
              <w:id w:val="576558943"/>
              <w:placeholder>
                <w:docPart w:val="5028B893B66542949FFF74BDC9D979EF"/>
              </w:placeholder>
            </w:sdtPr>
            <w:sdtEndP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sdtEndPr>
            <w:sdtContent>
              <w:p w:rsidR="00DC0DFF" w:rsidRDefault="00CF0C4E" w:rsidP="002521E9">
                <w:pPr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</w:pPr>
                <w:r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Web</w:t>
                </w:r>
                <w:r w:rsidR="002521E9" w:rsidRP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site for Accident Estimator</w:t>
                </w:r>
              </w:p>
              <w:p w:rsidR="002521E9" w:rsidRPr="00DC0DFF" w:rsidRDefault="005B0A3B" w:rsidP="005B0A3B">
                <w:pPr>
                  <w:pStyle w:val="ListParagraph"/>
                  <w:numPr>
                    <w:ilvl w:val="0"/>
                    <w:numId w:val="34"/>
                  </w:numP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</w:pP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Website support</w:t>
                </w:r>
                <w:r w:rsidRPr="005B0A3B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</w:t>
                </w: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saving data of users,</w:t>
                </w:r>
                <w:r w:rsidRPr="005B0A3B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cars and </w:t>
                </w: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other data</w:t>
                </w:r>
                <w:r w:rsidRPr="005B0A3B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needed for maintenance after</w:t>
                </w: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an</w:t>
                </w:r>
                <w:r w:rsidRPr="005B0A3B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accident</w:t>
                </w: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. And provides reports for insurance companies, banks, and c</w:t>
                </w:r>
                <w:r w:rsidRPr="005B0A3B"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ourt</w:t>
                </w:r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.</w:t>
                </w:r>
              </w:p>
            </w:sdtContent>
          </w:sdt>
          <w:p w:rsidR="002521E9" w:rsidRPr="002521E9" w:rsidRDefault="002521E9" w:rsidP="002521E9">
            <w:pPr>
              <w:pStyle w:val="ListParagraph"/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sdt>
            <w:sdtPr>
              <w:rPr>
                <w:rFonts w:ascii="Segoe UI" w:hAnsi="Segoe UI" w:cs="Segoe UI"/>
                <w:b/>
                <w:bCs/>
                <w:color w:val="1A1A1A"/>
                <w:sz w:val="22"/>
                <w:szCs w:val="22"/>
              </w:rPr>
              <w:id w:val="-938296108"/>
              <w:placeholder>
                <w:docPart w:val="61252C3DF87B435CAADCC609B6378122"/>
              </w:placeholder>
            </w:sdtPr>
            <w:sdtEnd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sdtEndPr>
            <w:sdtContent>
              <w:p w:rsidR="002521E9" w:rsidRPr="00B65091" w:rsidRDefault="00B65091" w:rsidP="00B65091">
                <w:pPr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</w:pPr>
                <w:r w:rsidRPr="00B65091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 xml:space="preserve"> Accounting and inventory management sys</w:t>
                </w:r>
                <w:r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tems</w:t>
                </w:r>
              </w:p>
            </w:sdtContent>
          </w:sdt>
          <w:p w:rsidR="002521E9" w:rsidRDefault="00B65091" w:rsidP="00B65091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Desktop applications to perform accounting and inventory management tasks </w:t>
            </w:r>
            <w:r w:rsidRPr="00B65091">
              <w:rPr>
                <w:rFonts w:ascii="Segoe UI" w:hAnsi="Segoe UI" w:cs="Segoe UI"/>
                <w:color w:val="1A1A1A"/>
                <w:sz w:val="22"/>
                <w:szCs w:val="22"/>
              </w:rPr>
              <w:t>for a tile company, and an electrical shop</w:t>
            </w:r>
          </w:p>
          <w:p w:rsidR="00B65091" w:rsidRPr="00B65091" w:rsidRDefault="00B65091" w:rsidP="00B65091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p w:rsidR="002521E9" w:rsidRDefault="005667A0" w:rsidP="002521E9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sdt>
              <w:sdtPr>
                <w:rPr>
                  <w:rFonts w:ascii="Segoe UI" w:hAnsi="Segoe UI" w:cs="Segoe UI"/>
                  <w:b/>
                  <w:bCs/>
                  <w:color w:val="1A1A1A"/>
                  <w:sz w:val="22"/>
                  <w:szCs w:val="22"/>
                </w:rPr>
                <w:id w:val="-192072898"/>
                <w:placeholder>
                  <w:docPart w:val="2F41F6F7A62547BA88BEA155CD34F930"/>
                </w:placeholder>
              </w:sdtPr>
              <w:sdtEndPr/>
              <w:sdtContent>
                <w:r w:rsidR="002521E9" w:rsidRP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Car Insurance Agent</w:t>
                </w:r>
                <w:r w:rsid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 xml:space="preserve"> System</w:t>
                </w:r>
              </w:sdtContent>
            </w:sdt>
            <w:r w:rsidR="002521E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</w:t>
            </w:r>
          </w:p>
          <w:p w:rsidR="002521E9" w:rsidRDefault="009431A6" w:rsidP="00B65091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Desktop applications to management task for </w:t>
            </w:r>
            <w:r w:rsidRPr="009431A6">
              <w:rPr>
                <w:rFonts w:ascii="Segoe UI" w:hAnsi="Segoe UI" w:cs="Segoe UI"/>
                <w:color w:val="1A1A1A"/>
                <w:sz w:val="22"/>
                <w:szCs w:val="22"/>
              </w:rPr>
              <w:t>Car Insurance Agent</w:t>
            </w:r>
            <w:r>
              <w:rPr>
                <w:rFonts w:ascii="Segoe UI" w:hAnsi="Segoe UI" w:cs="Segoe UI"/>
                <w:color w:val="1A1A1A"/>
                <w:sz w:val="22"/>
                <w:szCs w:val="22"/>
              </w:rPr>
              <w:t>. Reports and payments</w:t>
            </w:r>
          </w:p>
          <w:p w:rsidR="00A47945" w:rsidRPr="002521E9" w:rsidRDefault="00A47945" w:rsidP="00A47945">
            <w:pPr>
              <w:pStyle w:val="ListParagraph"/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  <w:sdt>
            <w:sdtPr>
              <w:rPr>
                <w:rFonts w:ascii="Segoe UI" w:hAnsi="Segoe UI" w:cs="Segoe UI"/>
                <w:b/>
                <w:bCs/>
                <w:color w:val="1A1A1A"/>
                <w:sz w:val="22"/>
                <w:szCs w:val="22"/>
              </w:rPr>
              <w:id w:val="1813676906"/>
              <w:placeholder>
                <w:docPart w:val="2FA1F6858129465493685AD30B2DE0AD"/>
              </w:placeholder>
            </w:sdtPr>
            <w:sdtEndPr/>
            <w:sdtContent>
              <w:p w:rsidR="00A47945" w:rsidRDefault="002521E9" w:rsidP="002521E9">
                <w:pPr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</w:pPr>
                <w:r w:rsidRPr="002521E9">
                  <w:rPr>
                    <w:rFonts w:ascii="Segoe UI" w:hAnsi="Segoe UI" w:cs="Segoe UI"/>
                    <w:b/>
                    <w:bCs/>
                    <w:color w:val="1A1A1A"/>
                    <w:sz w:val="22"/>
                    <w:szCs w:val="22"/>
                  </w:rPr>
                  <w:t>Portal for Students in school</w:t>
                </w:r>
              </w:p>
              <w:p w:rsidR="00A47945" w:rsidRDefault="00A47945" w:rsidP="00A47945">
                <w:pPr>
                  <w:pStyle w:val="ListParagraph"/>
                  <w:numPr>
                    <w:ilvl w:val="0"/>
                    <w:numId w:val="34"/>
                  </w:numP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>Develeped</w:t>
                </w:r>
                <w:proofErr w:type="spellEnd"/>
                <w: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  <w:t xml:space="preserve"> a mini wiki for school-students </w:t>
                </w:r>
              </w:p>
              <w:p w:rsidR="002521E9" w:rsidRPr="008654A2" w:rsidRDefault="005667A0" w:rsidP="002521E9">
                <w:pPr>
                  <w:rPr>
                    <w:rFonts w:ascii="Segoe UI" w:hAnsi="Segoe UI" w:cs="Segoe UI"/>
                    <w:color w:val="1A1A1A"/>
                    <w:sz w:val="22"/>
                    <w:szCs w:val="22"/>
                  </w:rPr>
                </w:pPr>
              </w:p>
            </w:sdtContent>
          </w:sdt>
        </w:tc>
      </w:tr>
    </w:tbl>
    <w:p w:rsidR="00D54724" w:rsidRDefault="00D54724" w:rsidP="00D54724">
      <w:pPr>
        <w:rPr>
          <w:rFonts w:ascii="Segoe UI" w:hAnsi="Segoe UI" w:cs="Segoe UI"/>
        </w:rPr>
      </w:pPr>
    </w:p>
    <w:p w:rsidR="00CF0C4E" w:rsidRDefault="00CF0C4E" w:rsidP="00D54724">
      <w:pPr>
        <w:rPr>
          <w:rFonts w:ascii="Segoe UI" w:hAnsi="Segoe UI" w:cs="Segoe UI"/>
        </w:rPr>
      </w:pPr>
    </w:p>
    <w:p w:rsidR="00A47945" w:rsidRDefault="00A47945" w:rsidP="00D54724">
      <w:pPr>
        <w:rPr>
          <w:rFonts w:ascii="Segoe UI" w:hAnsi="Segoe UI" w:cs="Segoe UI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087"/>
        <w:gridCol w:w="7993"/>
      </w:tblGrid>
      <w:tr w:rsidR="00D049E3" w:rsidRPr="00D775BA" w:rsidTr="00602714">
        <w:trPr>
          <w:jc w:val="center"/>
        </w:trPr>
        <w:tc>
          <w:tcPr>
            <w:tcW w:w="1035" w:type="pct"/>
          </w:tcPr>
          <w:p w:rsidR="00D049E3" w:rsidRPr="00D775BA" w:rsidRDefault="00D049E3" w:rsidP="00D049E3">
            <w:pPr>
              <w:rPr>
                <w:rFonts w:ascii="Segoe UI" w:hAnsi="Segoe UI" w:cs="Segoe UI"/>
                <w:sz w:val="16"/>
                <w:szCs w:val="16"/>
              </w:rPr>
            </w:pPr>
            <w:r w:rsidRPr="00D775BA">
              <w:rPr>
                <w:rFonts w:ascii="Segoe UI" w:hAnsi="Segoe UI" w:cs="Segoe UI"/>
                <w:b/>
                <w:bCs/>
              </w:rPr>
              <w:t>Technical Skills</w:t>
            </w:r>
          </w:p>
        </w:tc>
        <w:tc>
          <w:tcPr>
            <w:tcW w:w="3965" w:type="pct"/>
            <w:shd w:val="clear" w:color="auto" w:fill="F2F2F2"/>
          </w:tcPr>
          <w:p w:rsidR="00D049E3" w:rsidRPr="00D54724" w:rsidRDefault="002521E9" w:rsidP="009801B9">
            <w:pPr>
              <w:pStyle w:val="ListParagraph"/>
              <w:numPr>
                <w:ilvl w:val="0"/>
                <w:numId w:val="34"/>
              </w:numPr>
              <w:rPr>
                <w:rFonts w:ascii="Segoe UI" w:hAnsi="Segoe UI" w:cs="Segoe UI"/>
                <w:snapToGrid w:val="0"/>
                <w:sz w:val="22"/>
                <w:szCs w:val="22"/>
              </w:rPr>
            </w:pPr>
            <w:r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PHP,</w:t>
            </w:r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Laravel</w:t>
            </w:r>
            <w:proofErr w:type="spellEnd"/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Framework</w:t>
            </w:r>
            <w:r w:rsidR="009801B9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, </w:t>
            </w:r>
            <w:r w:rsidR="009801B9" w:rsidRPr="009801B9">
              <w:rPr>
                <w:rFonts w:ascii="Segoe UI" w:hAnsi="Segoe UI" w:cs="Segoe UI"/>
                <w:color w:val="1A1A1A"/>
                <w:sz w:val="22"/>
                <w:szCs w:val="22"/>
              </w:rPr>
              <w:t>MVC</w:t>
            </w:r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,</w:t>
            </w:r>
            <w:r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MySQL, JavaScript, CSS, HTML, AJAX, jQuer</w:t>
            </w:r>
            <w:r w:rsidR="009431A6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y, Bootstrap,</w:t>
            </w:r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</w:t>
            </w:r>
            <w:proofErr w:type="spellStart"/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Git</w:t>
            </w:r>
            <w:proofErr w:type="spellEnd"/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, Gulp.js , </w:t>
            </w:r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XAMP Server, Linux OS</w:t>
            </w:r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, </w:t>
            </w:r>
            <w:r w:rsidR="007A26FA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Java</w:t>
            </w:r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,</w:t>
            </w:r>
            <w:r w:rsidR="009431A6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Android, C#, C++</w:t>
            </w:r>
            <w:r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, </w:t>
            </w:r>
            <w:r w:rsidR="007A26FA">
              <w:rPr>
                <w:rFonts w:ascii="Segoe UI" w:hAnsi="Segoe UI" w:cs="Segoe UI"/>
                <w:color w:val="1A1A1A"/>
                <w:sz w:val="22"/>
                <w:szCs w:val="22"/>
              </w:rPr>
              <w:t>Microsoft Office Suite</w:t>
            </w:r>
            <w:r w:rsidR="00CF0C4E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, Infrastructure Design &amp; Programming</w:t>
            </w:r>
            <w:r w:rsidR="000A2167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 , UML Diagrams , </w:t>
            </w:r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A</w:t>
            </w:r>
            <w:r w:rsidR="000A2167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gile </w:t>
            </w:r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S</w:t>
            </w:r>
            <w:r w:rsidR="000A2167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crum </w:t>
            </w:r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F</w:t>
            </w:r>
            <w:r w:rsidR="000A2167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ramework</w:t>
            </w:r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 xml:space="preserve">, </w:t>
            </w:r>
            <w:proofErr w:type="spellStart"/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Specman</w:t>
            </w:r>
            <w:proofErr w:type="spellEnd"/>
            <w:r w:rsidR="00DC0DFF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, Verilog</w:t>
            </w:r>
            <w:r w:rsidR="00CF0C4E" w:rsidRPr="002520CF">
              <w:rPr>
                <w:rFonts w:ascii="Segoe UI" w:hAnsi="Segoe UI" w:cs="Segoe UI"/>
                <w:color w:val="1A1A1A"/>
                <w:sz w:val="22"/>
                <w:szCs w:val="22"/>
              </w:rPr>
              <w:t>.</w:t>
            </w:r>
          </w:p>
        </w:tc>
      </w:tr>
    </w:tbl>
    <w:p w:rsidR="00D54724" w:rsidRPr="00D54724" w:rsidRDefault="00D54724" w:rsidP="00D54724">
      <w:pPr>
        <w:rPr>
          <w:rFonts w:ascii="Segoe UI" w:hAnsi="Segoe UI" w:cs="Segoe UI"/>
        </w:rPr>
      </w:pPr>
    </w:p>
    <w:p w:rsidR="00D775BA" w:rsidRPr="00D775BA" w:rsidRDefault="00D775BA">
      <w:pPr>
        <w:jc w:val="both"/>
        <w:rPr>
          <w:rFonts w:ascii="Segoe UI" w:hAnsi="Segoe UI" w:cs="Segoe UI"/>
          <w:b/>
          <w:bCs/>
          <w:szCs w:val="20"/>
          <w:lang w:eastAsia="he-IL"/>
        </w:rPr>
      </w:pPr>
    </w:p>
    <w:sectPr w:rsidR="00D775BA" w:rsidRPr="00D775BA" w:rsidSect="00D5472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7A0" w:rsidRDefault="005667A0" w:rsidP="00AF687B">
      <w:r>
        <w:separator/>
      </w:r>
    </w:p>
  </w:endnote>
  <w:endnote w:type="continuationSeparator" w:id="0">
    <w:p w:rsidR="005667A0" w:rsidRDefault="005667A0" w:rsidP="00AF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one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114457"/>
      <w:docPartObj>
        <w:docPartGallery w:val="Page Numbers (Bottom of Page)"/>
        <w:docPartUnique/>
      </w:docPartObj>
    </w:sdtPr>
    <w:sdtEndPr/>
    <w:sdtContent>
      <w:p w:rsidR="003F4F29" w:rsidRDefault="003F4F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62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F4F29" w:rsidRPr="00AA6AEE" w:rsidRDefault="003F4F29" w:rsidP="003917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114454"/>
      <w:docPartObj>
        <w:docPartGallery w:val="Page Numbers (Bottom of Page)"/>
        <w:docPartUnique/>
      </w:docPartObj>
    </w:sdtPr>
    <w:sdtEndPr/>
    <w:sdtContent>
      <w:p w:rsidR="003F4F29" w:rsidRDefault="003F4F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F4F29" w:rsidRPr="00A740BC" w:rsidRDefault="003F4F29" w:rsidP="003917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7A0" w:rsidRDefault="005667A0" w:rsidP="00AF687B">
      <w:r>
        <w:separator/>
      </w:r>
    </w:p>
  </w:footnote>
  <w:footnote w:type="continuationSeparator" w:id="0">
    <w:p w:rsidR="005667A0" w:rsidRDefault="005667A0" w:rsidP="00AF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78" w:rsidRDefault="00D44878" w:rsidP="00D44878">
    <w:pPr>
      <w:pStyle w:val="Header"/>
      <w:ind w:left="-810"/>
      <w:jc w:val="right"/>
    </w:pPr>
    <w:r w:rsidRPr="00C61BCC"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21E115A4" wp14:editId="5307F35E">
          <wp:simplePos x="0" y="0"/>
          <wp:positionH relativeFrom="column">
            <wp:posOffset>4785220</wp:posOffset>
          </wp:positionH>
          <wp:positionV relativeFrom="paragraph">
            <wp:posOffset>-237985</wp:posOffset>
          </wp:positionV>
          <wp:extent cx="1647190" cy="708025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SALogo_Rework4-tigh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190" cy="708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1BCC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3103F3A" wp14:editId="51568B5B">
              <wp:simplePos x="0" y="0"/>
              <wp:positionH relativeFrom="column">
                <wp:posOffset>49279</wp:posOffset>
              </wp:positionH>
              <wp:positionV relativeFrom="paragraph">
                <wp:posOffset>-72092</wp:posOffset>
              </wp:positionV>
              <wp:extent cx="2758440" cy="1404620"/>
              <wp:effectExtent l="0" t="0" r="381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84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44878" w:rsidRPr="007D5450" w:rsidRDefault="002521E9" w:rsidP="00D44878">
                          <w:pPr>
                            <w:rPr>
                              <w:rFonts w:ascii="Segoe UI" w:hAnsi="Segoe UI" w:cs="Segoe UI"/>
                              <w:b/>
                              <w:bCs/>
                              <w:color w:val="1A1A1A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1A1A1A"/>
                              <w:sz w:val="52"/>
                              <w:szCs w:val="52"/>
                            </w:rPr>
                            <w:t>Ahmad Tome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103F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9pt;margin-top:-5.7pt;width:217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" stroked="f">
              <v:textbox style="mso-fit-shape-to-text:t">
                <w:txbxContent>
                  <w:p w:rsidR="00D44878" w:rsidRPr="007D5450" w:rsidRDefault="002521E9" w:rsidP="00D44878">
                    <w:pPr>
                      <w:rPr>
                        <w:rFonts w:ascii="Segoe UI" w:hAnsi="Segoe UI" w:cs="Segoe UI"/>
                        <w:b/>
                        <w:bCs/>
                        <w:color w:val="1A1A1A"/>
                        <w:sz w:val="52"/>
                        <w:szCs w:val="52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1A1A1A"/>
                        <w:sz w:val="52"/>
                        <w:szCs w:val="52"/>
                      </w:rPr>
                      <w:t>Ahmad Tome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D44878" w:rsidRPr="00375BC1" w:rsidRDefault="00D44878" w:rsidP="00D44878">
    <w:pPr>
      <w:pStyle w:val="Header"/>
      <w:ind w:left="-810"/>
      <w:jc w:val="right"/>
    </w:pPr>
  </w:p>
  <w:p w:rsidR="003F4F29" w:rsidRDefault="00D44878" w:rsidP="00D54724">
    <w:pPr>
      <w:pStyle w:val="Header"/>
      <w:ind w:left="-810"/>
      <w:jc w:val="right"/>
    </w:pPr>
    <w:r w:rsidRPr="00C61BCC"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2D027F" wp14:editId="59C56CD8">
              <wp:simplePos x="0" y="0"/>
              <wp:positionH relativeFrom="margin">
                <wp:posOffset>-72355</wp:posOffset>
              </wp:positionH>
              <wp:positionV relativeFrom="margin">
                <wp:posOffset>-194141</wp:posOffset>
              </wp:positionV>
              <wp:extent cx="6602095" cy="0"/>
              <wp:effectExtent l="0" t="0" r="27305" b="19050"/>
              <wp:wrapSquare wrapText="bothSides"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209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C56FE1"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5.7pt,-15.3pt" to="514.15pt,-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" strokecolor="black [3040]" strokeweight="1.5pt">
              <w10:wrap type="square" anchorx="margin" anchory="margin"/>
            </v:line>
          </w:pict>
        </mc:Fallback>
      </mc:AlternateContent>
    </w:r>
  </w:p>
  <w:p w:rsidR="00D54724" w:rsidRPr="00375BC1" w:rsidRDefault="00D54724" w:rsidP="00D44878">
    <w:pPr>
      <w:pStyle w:val="Header"/>
      <w:ind w:left="-81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F29" w:rsidRDefault="003F4F29" w:rsidP="00AE6527">
    <w:pPr>
      <w:pStyle w:val="Header"/>
      <w:ind w:left="-810"/>
    </w:pPr>
    <w:r>
      <w:rPr>
        <w:noProof/>
        <w:lang w:bidi="ar-SA"/>
      </w:rPr>
      <w:drawing>
        <wp:inline distT="0" distB="0" distL="0" distR="0" wp14:anchorId="381400DC" wp14:editId="7271D2BB">
          <wp:extent cx="6477728" cy="10858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4870" cy="1085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F4F29" w:rsidRPr="00AE6527" w:rsidRDefault="003F4F29" w:rsidP="00AE6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87C4B"/>
    <w:multiLevelType w:val="hybridMultilevel"/>
    <w:tmpl w:val="23C83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115E6"/>
    <w:multiLevelType w:val="hybridMultilevel"/>
    <w:tmpl w:val="AADC5524"/>
    <w:lvl w:ilvl="0" w:tplc="9F589D3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143F2"/>
    <w:multiLevelType w:val="hybridMultilevel"/>
    <w:tmpl w:val="95345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1E3"/>
    <w:multiLevelType w:val="hybridMultilevel"/>
    <w:tmpl w:val="F4FADCBE"/>
    <w:lvl w:ilvl="0" w:tplc="F3A6A8DC">
      <w:start w:val="1"/>
      <w:numFmt w:val="decimal"/>
      <w:lvlText w:val="%1-"/>
      <w:lvlJc w:val="left"/>
      <w:pPr>
        <w:ind w:left="0" w:hanging="221"/>
      </w:pPr>
      <w:rPr>
        <w:rFonts w:ascii="Times New Roman" w:eastAsia="Times New Roman" w:hAnsi="Times New Roman" w:cs="Times New Roman"/>
        <w:w w:val="100"/>
        <w:sz w:val="22"/>
        <w:szCs w:val="22"/>
      </w:rPr>
    </w:lvl>
    <w:lvl w:ilvl="1" w:tplc="4EC40804">
      <w:start w:val="1"/>
      <w:numFmt w:val="bullet"/>
      <w:lvlText w:val="•"/>
      <w:lvlJc w:val="left"/>
      <w:pPr>
        <w:ind w:left="802" w:hanging="221"/>
      </w:pPr>
    </w:lvl>
    <w:lvl w:ilvl="2" w:tplc="D12E4B36">
      <w:start w:val="1"/>
      <w:numFmt w:val="bullet"/>
      <w:lvlText w:val="•"/>
      <w:lvlJc w:val="left"/>
      <w:pPr>
        <w:ind w:left="1604" w:hanging="221"/>
      </w:pPr>
    </w:lvl>
    <w:lvl w:ilvl="3" w:tplc="CC8A7E16">
      <w:start w:val="1"/>
      <w:numFmt w:val="bullet"/>
      <w:lvlText w:val="•"/>
      <w:lvlJc w:val="left"/>
      <w:pPr>
        <w:ind w:left="2406" w:hanging="221"/>
      </w:pPr>
    </w:lvl>
    <w:lvl w:ilvl="4" w:tplc="8B4A38BE">
      <w:start w:val="1"/>
      <w:numFmt w:val="bullet"/>
      <w:lvlText w:val="•"/>
      <w:lvlJc w:val="left"/>
      <w:pPr>
        <w:ind w:left="3208" w:hanging="221"/>
      </w:pPr>
    </w:lvl>
    <w:lvl w:ilvl="5" w:tplc="2452BA44">
      <w:start w:val="1"/>
      <w:numFmt w:val="bullet"/>
      <w:lvlText w:val="•"/>
      <w:lvlJc w:val="left"/>
      <w:pPr>
        <w:ind w:left="4010" w:hanging="221"/>
      </w:pPr>
    </w:lvl>
    <w:lvl w:ilvl="6" w:tplc="42121C3A">
      <w:start w:val="1"/>
      <w:numFmt w:val="bullet"/>
      <w:lvlText w:val="•"/>
      <w:lvlJc w:val="left"/>
      <w:pPr>
        <w:ind w:left="4812" w:hanging="221"/>
      </w:pPr>
    </w:lvl>
    <w:lvl w:ilvl="7" w:tplc="5AC4AC3E">
      <w:start w:val="1"/>
      <w:numFmt w:val="bullet"/>
      <w:lvlText w:val="•"/>
      <w:lvlJc w:val="left"/>
      <w:pPr>
        <w:ind w:left="5614" w:hanging="221"/>
      </w:pPr>
    </w:lvl>
    <w:lvl w:ilvl="8" w:tplc="4ECA33AE">
      <w:start w:val="1"/>
      <w:numFmt w:val="bullet"/>
      <w:lvlText w:val="•"/>
      <w:lvlJc w:val="left"/>
      <w:pPr>
        <w:ind w:left="6416" w:hanging="221"/>
      </w:pPr>
    </w:lvl>
  </w:abstractNum>
  <w:abstractNum w:abstractNumId="4" w15:restartNumberingAfterBreak="0">
    <w:nsid w:val="16753A9C"/>
    <w:multiLevelType w:val="hybridMultilevel"/>
    <w:tmpl w:val="8ADE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A0814"/>
    <w:multiLevelType w:val="hybridMultilevel"/>
    <w:tmpl w:val="4FF4D87A"/>
    <w:lvl w:ilvl="0" w:tplc="08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 w15:restartNumberingAfterBreak="0">
    <w:nsid w:val="1DDF2037"/>
    <w:multiLevelType w:val="hybridMultilevel"/>
    <w:tmpl w:val="29CCF1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D46FE4"/>
    <w:multiLevelType w:val="hybridMultilevel"/>
    <w:tmpl w:val="97506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3621"/>
    <w:multiLevelType w:val="hybridMultilevel"/>
    <w:tmpl w:val="E09ED236"/>
    <w:lvl w:ilvl="0" w:tplc="EA3ED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C56B5"/>
    <w:multiLevelType w:val="hybridMultilevel"/>
    <w:tmpl w:val="62AA8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565B6"/>
    <w:multiLevelType w:val="hybridMultilevel"/>
    <w:tmpl w:val="8EA4D31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36F17E02"/>
    <w:multiLevelType w:val="hybridMultilevel"/>
    <w:tmpl w:val="B7500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732EC"/>
    <w:multiLevelType w:val="multilevel"/>
    <w:tmpl w:val="A46E8A4C"/>
    <w:styleLink w:val="111111"/>
    <w:lvl w:ilvl="0">
      <w:start w:val="1"/>
      <w:numFmt w:val="decimal"/>
      <w:pStyle w:val="FRSLe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FRSLevel212pt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FRSLevel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pStyle w:val="FRSLevel5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3C984E6D"/>
    <w:multiLevelType w:val="hybridMultilevel"/>
    <w:tmpl w:val="E32CCE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3D077F"/>
    <w:multiLevelType w:val="hybridMultilevel"/>
    <w:tmpl w:val="93BC15CE"/>
    <w:lvl w:ilvl="0" w:tplc="EECC88F8">
      <w:start w:val="1"/>
      <w:numFmt w:val="decimal"/>
      <w:lvlText w:val="%1."/>
      <w:lvlJc w:val="left"/>
      <w:pPr>
        <w:ind w:left="1655" w:hanging="219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F70532E">
      <w:start w:val="1"/>
      <w:numFmt w:val="bullet"/>
      <w:lvlText w:val="•"/>
      <w:lvlJc w:val="left"/>
      <w:pPr>
        <w:ind w:left="2456" w:hanging="219"/>
      </w:pPr>
    </w:lvl>
    <w:lvl w:ilvl="2" w:tplc="6A9E9F5E">
      <w:start w:val="1"/>
      <w:numFmt w:val="bullet"/>
      <w:lvlText w:val="•"/>
      <w:lvlJc w:val="left"/>
      <w:pPr>
        <w:ind w:left="3252" w:hanging="219"/>
      </w:pPr>
    </w:lvl>
    <w:lvl w:ilvl="3" w:tplc="43FEDEE4">
      <w:start w:val="1"/>
      <w:numFmt w:val="bullet"/>
      <w:lvlText w:val="•"/>
      <w:lvlJc w:val="left"/>
      <w:pPr>
        <w:ind w:left="4048" w:hanging="219"/>
      </w:pPr>
    </w:lvl>
    <w:lvl w:ilvl="4" w:tplc="4F6651AE">
      <w:start w:val="1"/>
      <w:numFmt w:val="bullet"/>
      <w:lvlText w:val="•"/>
      <w:lvlJc w:val="left"/>
      <w:pPr>
        <w:ind w:left="4844" w:hanging="219"/>
      </w:pPr>
    </w:lvl>
    <w:lvl w:ilvl="5" w:tplc="CEF87C8C">
      <w:start w:val="1"/>
      <w:numFmt w:val="bullet"/>
      <w:lvlText w:val="•"/>
      <w:lvlJc w:val="left"/>
      <w:pPr>
        <w:ind w:left="5640" w:hanging="219"/>
      </w:pPr>
    </w:lvl>
    <w:lvl w:ilvl="6" w:tplc="6FE64418">
      <w:start w:val="1"/>
      <w:numFmt w:val="bullet"/>
      <w:lvlText w:val="•"/>
      <w:lvlJc w:val="left"/>
      <w:pPr>
        <w:ind w:left="6436" w:hanging="219"/>
      </w:pPr>
    </w:lvl>
    <w:lvl w:ilvl="7" w:tplc="E146DF7E">
      <w:start w:val="1"/>
      <w:numFmt w:val="bullet"/>
      <w:lvlText w:val="•"/>
      <w:lvlJc w:val="left"/>
      <w:pPr>
        <w:ind w:left="7232" w:hanging="219"/>
      </w:pPr>
    </w:lvl>
    <w:lvl w:ilvl="8" w:tplc="77928918">
      <w:start w:val="1"/>
      <w:numFmt w:val="bullet"/>
      <w:lvlText w:val="•"/>
      <w:lvlJc w:val="left"/>
      <w:pPr>
        <w:ind w:left="8028" w:hanging="219"/>
      </w:pPr>
    </w:lvl>
  </w:abstractNum>
  <w:abstractNum w:abstractNumId="15" w15:restartNumberingAfterBreak="0">
    <w:nsid w:val="3E963234"/>
    <w:multiLevelType w:val="hybridMultilevel"/>
    <w:tmpl w:val="89BC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37E7F"/>
    <w:multiLevelType w:val="multilevel"/>
    <w:tmpl w:val="ED72B75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bCs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49436024"/>
    <w:multiLevelType w:val="multilevel"/>
    <w:tmpl w:val="FDA2E48C"/>
    <w:styleLink w:val="StyleBulletedSymbolsymbolBefore0Hanging02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▬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3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cs="Times New Roman" w:hint="default"/>
      </w:rPr>
    </w:lvl>
    <w:lvl w:ilvl="4">
      <w:start w:val="1"/>
      <w:numFmt w:val="bullet"/>
      <w:lvlText w:val="&gt;"/>
      <w:lvlJc w:val="left"/>
      <w:pPr>
        <w:tabs>
          <w:tab w:val="num" w:pos="1800"/>
        </w:tabs>
        <w:ind w:left="1800" w:hanging="360"/>
      </w:pPr>
      <w:rPr>
        <w:rFonts w:ascii="Coronet" w:hAnsi="Coronet" w:cs="Times New Roman" w:hint="default"/>
      </w:rPr>
    </w:lvl>
    <w:lvl w:ilvl="5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ahoma" w:hAnsi="Tahoma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4CA05AAA"/>
    <w:multiLevelType w:val="multilevel"/>
    <w:tmpl w:val="53CACB3C"/>
    <w:styleLink w:val="StyleNumberedBefore0Hanging0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532B7104"/>
    <w:multiLevelType w:val="hybridMultilevel"/>
    <w:tmpl w:val="05583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C2622"/>
    <w:multiLevelType w:val="hybridMultilevel"/>
    <w:tmpl w:val="3FBA3E10"/>
    <w:lvl w:ilvl="0" w:tplc="08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5E5E16F8"/>
    <w:multiLevelType w:val="hybridMultilevel"/>
    <w:tmpl w:val="A4C0C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246427"/>
    <w:multiLevelType w:val="hybridMultilevel"/>
    <w:tmpl w:val="DB4EBD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6413B"/>
    <w:multiLevelType w:val="hybridMultilevel"/>
    <w:tmpl w:val="6AF841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46060E"/>
    <w:multiLevelType w:val="hybridMultilevel"/>
    <w:tmpl w:val="2C8AF8C8"/>
    <w:lvl w:ilvl="0" w:tplc="B1FEC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21780"/>
    <w:multiLevelType w:val="hybridMultilevel"/>
    <w:tmpl w:val="7A14C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7" w15:restartNumberingAfterBreak="0">
    <w:nsid w:val="6DBA4669"/>
    <w:multiLevelType w:val="hybridMultilevel"/>
    <w:tmpl w:val="F0E2D75E"/>
    <w:lvl w:ilvl="0" w:tplc="E7B6E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B253B"/>
    <w:multiLevelType w:val="hybridMultilevel"/>
    <w:tmpl w:val="EE04D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5E46E5"/>
    <w:multiLevelType w:val="hybridMultilevel"/>
    <w:tmpl w:val="F842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23A05"/>
    <w:multiLevelType w:val="hybridMultilevel"/>
    <w:tmpl w:val="052CE04A"/>
    <w:lvl w:ilvl="0" w:tplc="26FA8BB4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 w15:restartNumberingAfterBreak="0">
    <w:nsid w:val="735B31C9"/>
    <w:multiLevelType w:val="hybridMultilevel"/>
    <w:tmpl w:val="5B66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8447D"/>
    <w:multiLevelType w:val="hybridMultilevel"/>
    <w:tmpl w:val="653658BE"/>
    <w:lvl w:ilvl="0" w:tplc="D012F8F4">
      <w:start w:val="11"/>
      <w:numFmt w:val="decimal"/>
      <w:lvlText w:val="%1."/>
      <w:lvlJc w:val="left"/>
      <w:pPr>
        <w:ind w:left="1877" w:hanging="277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47EC948">
      <w:start w:val="1"/>
      <w:numFmt w:val="bullet"/>
      <w:lvlText w:val="•"/>
      <w:lvlJc w:val="left"/>
      <w:pPr>
        <w:ind w:left="2654" w:hanging="277"/>
      </w:pPr>
    </w:lvl>
    <w:lvl w:ilvl="2" w:tplc="498E3014">
      <w:start w:val="1"/>
      <w:numFmt w:val="bullet"/>
      <w:lvlText w:val="•"/>
      <w:lvlJc w:val="left"/>
      <w:pPr>
        <w:ind w:left="3428" w:hanging="277"/>
      </w:pPr>
    </w:lvl>
    <w:lvl w:ilvl="3" w:tplc="D0C24072">
      <w:start w:val="1"/>
      <w:numFmt w:val="bullet"/>
      <w:lvlText w:val="•"/>
      <w:lvlJc w:val="left"/>
      <w:pPr>
        <w:ind w:left="4202" w:hanging="277"/>
      </w:pPr>
    </w:lvl>
    <w:lvl w:ilvl="4" w:tplc="AFD29C8E">
      <w:start w:val="1"/>
      <w:numFmt w:val="bullet"/>
      <w:lvlText w:val="•"/>
      <w:lvlJc w:val="left"/>
      <w:pPr>
        <w:ind w:left="4976" w:hanging="277"/>
      </w:pPr>
    </w:lvl>
    <w:lvl w:ilvl="5" w:tplc="7564DB5A">
      <w:start w:val="1"/>
      <w:numFmt w:val="bullet"/>
      <w:lvlText w:val="•"/>
      <w:lvlJc w:val="left"/>
      <w:pPr>
        <w:ind w:left="5750" w:hanging="277"/>
      </w:pPr>
    </w:lvl>
    <w:lvl w:ilvl="6" w:tplc="C3D6602A">
      <w:start w:val="1"/>
      <w:numFmt w:val="bullet"/>
      <w:lvlText w:val="•"/>
      <w:lvlJc w:val="left"/>
      <w:pPr>
        <w:ind w:left="6524" w:hanging="277"/>
      </w:pPr>
    </w:lvl>
    <w:lvl w:ilvl="7" w:tplc="8D9E6E9C">
      <w:start w:val="1"/>
      <w:numFmt w:val="bullet"/>
      <w:lvlText w:val="•"/>
      <w:lvlJc w:val="left"/>
      <w:pPr>
        <w:ind w:left="7298" w:hanging="277"/>
      </w:pPr>
    </w:lvl>
    <w:lvl w:ilvl="8" w:tplc="E33E7A90">
      <w:start w:val="1"/>
      <w:numFmt w:val="bullet"/>
      <w:lvlText w:val="•"/>
      <w:lvlJc w:val="left"/>
      <w:pPr>
        <w:ind w:left="8072" w:hanging="277"/>
      </w:pPr>
    </w:lvl>
  </w:abstractNum>
  <w:num w:numId="1">
    <w:abstractNumId w:val="16"/>
  </w:num>
  <w:num w:numId="2">
    <w:abstractNumId w:val="17"/>
  </w:num>
  <w:num w:numId="3">
    <w:abstractNumId w:val="18"/>
  </w:num>
  <w:num w:numId="4">
    <w:abstractNumId w:val="12"/>
  </w:num>
  <w:num w:numId="5">
    <w:abstractNumId w:val="26"/>
  </w:num>
  <w:num w:numId="6">
    <w:abstractNumId w:val="1"/>
  </w:num>
  <w:num w:numId="7">
    <w:abstractNumId w:val="6"/>
  </w:num>
  <w:num w:numId="8">
    <w:abstractNumId w:val="27"/>
  </w:num>
  <w:num w:numId="9">
    <w:abstractNumId w:val="0"/>
  </w:num>
  <w:num w:numId="10">
    <w:abstractNumId w:val="15"/>
  </w:num>
  <w:num w:numId="11">
    <w:abstractNumId w:val="29"/>
  </w:num>
  <w:num w:numId="12">
    <w:abstractNumId w:val="11"/>
  </w:num>
  <w:num w:numId="13">
    <w:abstractNumId w:val="26"/>
  </w:num>
  <w:num w:numId="14">
    <w:abstractNumId w:val="8"/>
  </w:num>
  <w:num w:numId="15">
    <w:abstractNumId w:val="24"/>
  </w:num>
  <w:num w:numId="16">
    <w:abstractNumId w:val="4"/>
  </w:num>
  <w:num w:numId="1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32"/>
    <w:lvlOverride w:ilvl="0">
      <w:startOverride w:val="1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6"/>
  </w:num>
  <w:num w:numId="21">
    <w:abstractNumId w:val="16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22"/>
  </w:num>
  <w:num w:numId="25">
    <w:abstractNumId w:val="23"/>
  </w:num>
  <w:num w:numId="26">
    <w:abstractNumId w:val="10"/>
  </w:num>
  <w:num w:numId="27">
    <w:abstractNumId w:val="5"/>
  </w:num>
  <w:num w:numId="28">
    <w:abstractNumId w:val="20"/>
  </w:num>
  <w:num w:numId="29">
    <w:abstractNumId w:val="25"/>
  </w:num>
  <w:num w:numId="30">
    <w:abstractNumId w:val="31"/>
  </w:num>
  <w:num w:numId="31">
    <w:abstractNumId w:val="13"/>
  </w:num>
  <w:num w:numId="32">
    <w:abstractNumId w:val="28"/>
  </w:num>
  <w:num w:numId="33">
    <w:abstractNumId w:val="7"/>
  </w:num>
  <w:num w:numId="34">
    <w:abstractNumId w:val="21"/>
  </w:num>
  <w:num w:numId="35">
    <w:abstractNumId w:val="2"/>
  </w:num>
  <w:num w:numId="36">
    <w:abstractNumId w:val="9"/>
  </w:num>
  <w:num w:numId="37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E9"/>
    <w:rsid w:val="00000F20"/>
    <w:rsid w:val="000062D4"/>
    <w:rsid w:val="0000634A"/>
    <w:rsid w:val="00006A76"/>
    <w:rsid w:val="00010F99"/>
    <w:rsid w:val="000127DA"/>
    <w:rsid w:val="00014362"/>
    <w:rsid w:val="00017197"/>
    <w:rsid w:val="00026527"/>
    <w:rsid w:val="000276FA"/>
    <w:rsid w:val="00030DDE"/>
    <w:rsid w:val="000376A8"/>
    <w:rsid w:val="00040C76"/>
    <w:rsid w:val="0004387E"/>
    <w:rsid w:val="00045AF2"/>
    <w:rsid w:val="00046958"/>
    <w:rsid w:val="00047275"/>
    <w:rsid w:val="000518B6"/>
    <w:rsid w:val="000519BB"/>
    <w:rsid w:val="00053781"/>
    <w:rsid w:val="00054F63"/>
    <w:rsid w:val="0005626B"/>
    <w:rsid w:val="00064CDA"/>
    <w:rsid w:val="00067EB3"/>
    <w:rsid w:val="00067ECD"/>
    <w:rsid w:val="00072682"/>
    <w:rsid w:val="00073FBC"/>
    <w:rsid w:val="00077144"/>
    <w:rsid w:val="0007782E"/>
    <w:rsid w:val="00083E8B"/>
    <w:rsid w:val="000863F7"/>
    <w:rsid w:val="00087A9C"/>
    <w:rsid w:val="0009151A"/>
    <w:rsid w:val="000919E7"/>
    <w:rsid w:val="00097017"/>
    <w:rsid w:val="00097CEF"/>
    <w:rsid w:val="000A2167"/>
    <w:rsid w:val="000A6BFA"/>
    <w:rsid w:val="000B5999"/>
    <w:rsid w:val="000B762D"/>
    <w:rsid w:val="000C1CD0"/>
    <w:rsid w:val="000C27D0"/>
    <w:rsid w:val="000D0167"/>
    <w:rsid w:val="000D0648"/>
    <w:rsid w:val="000D1B36"/>
    <w:rsid w:val="000D2CCC"/>
    <w:rsid w:val="000D5A4B"/>
    <w:rsid w:val="000D5AFC"/>
    <w:rsid w:val="000D78D8"/>
    <w:rsid w:val="000E0F3B"/>
    <w:rsid w:val="000E11E2"/>
    <w:rsid w:val="000E176B"/>
    <w:rsid w:val="000E5EBC"/>
    <w:rsid w:val="000E6266"/>
    <w:rsid w:val="000E6896"/>
    <w:rsid w:val="000E6B87"/>
    <w:rsid w:val="000F03E6"/>
    <w:rsid w:val="000F0D0E"/>
    <w:rsid w:val="000F0ECF"/>
    <w:rsid w:val="000F1B66"/>
    <w:rsid w:val="000F2499"/>
    <w:rsid w:val="000F38A0"/>
    <w:rsid w:val="000F7E9A"/>
    <w:rsid w:val="00101FB3"/>
    <w:rsid w:val="0011040E"/>
    <w:rsid w:val="00110DA4"/>
    <w:rsid w:val="00114B25"/>
    <w:rsid w:val="00117120"/>
    <w:rsid w:val="00123227"/>
    <w:rsid w:val="001244D4"/>
    <w:rsid w:val="0012455C"/>
    <w:rsid w:val="001250EB"/>
    <w:rsid w:val="001302EE"/>
    <w:rsid w:val="0013068F"/>
    <w:rsid w:val="0013145D"/>
    <w:rsid w:val="00131AB4"/>
    <w:rsid w:val="001329D0"/>
    <w:rsid w:val="00134D93"/>
    <w:rsid w:val="00142869"/>
    <w:rsid w:val="00150CE0"/>
    <w:rsid w:val="00151005"/>
    <w:rsid w:val="00166CD4"/>
    <w:rsid w:val="00173865"/>
    <w:rsid w:val="00173E4C"/>
    <w:rsid w:val="001758F3"/>
    <w:rsid w:val="001802FA"/>
    <w:rsid w:val="00181618"/>
    <w:rsid w:val="00182D95"/>
    <w:rsid w:val="00184FE6"/>
    <w:rsid w:val="00187F7F"/>
    <w:rsid w:val="00190867"/>
    <w:rsid w:val="0019163E"/>
    <w:rsid w:val="00192815"/>
    <w:rsid w:val="001936A1"/>
    <w:rsid w:val="00196F9F"/>
    <w:rsid w:val="001A128B"/>
    <w:rsid w:val="001C03BB"/>
    <w:rsid w:val="001C18CB"/>
    <w:rsid w:val="001C41C1"/>
    <w:rsid w:val="001C7D3B"/>
    <w:rsid w:val="001C7D84"/>
    <w:rsid w:val="001D00E1"/>
    <w:rsid w:val="001D04A3"/>
    <w:rsid w:val="001D267A"/>
    <w:rsid w:val="001D541C"/>
    <w:rsid w:val="001D6B11"/>
    <w:rsid w:val="001E7713"/>
    <w:rsid w:val="001F1DCC"/>
    <w:rsid w:val="001F232A"/>
    <w:rsid w:val="002000A1"/>
    <w:rsid w:val="0020517F"/>
    <w:rsid w:val="0020528F"/>
    <w:rsid w:val="00205AFD"/>
    <w:rsid w:val="00206621"/>
    <w:rsid w:val="0022100D"/>
    <w:rsid w:val="0022259B"/>
    <w:rsid w:val="002325DD"/>
    <w:rsid w:val="0023431B"/>
    <w:rsid w:val="00234480"/>
    <w:rsid w:val="002352B7"/>
    <w:rsid w:val="00236E39"/>
    <w:rsid w:val="00245F0E"/>
    <w:rsid w:val="00251C59"/>
    <w:rsid w:val="002520CF"/>
    <w:rsid w:val="002521E9"/>
    <w:rsid w:val="00253410"/>
    <w:rsid w:val="002568D5"/>
    <w:rsid w:val="00257598"/>
    <w:rsid w:val="002646CA"/>
    <w:rsid w:val="00265021"/>
    <w:rsid w:val="00265635"/>
    <w:rsid w:val="00270C30"/>
    <w:rsid w:val="00271E06"/>
    <w:rsid w:val="002757D0"/>
    <w:rsid w:val="00276D19"/>
    <w:rsid w:val="00277637"/>
    <w:rsid w:val="00277905"/>
    <w:rsid w:val="002849E0"/>
    <w:rsid w:val="00293AD1"/>
    <w:rsid w:val="00294FE1"/>
    <w:rsid w:val="002A1D93"/>
    <w:rsid w:val="002A2276"/>
    <w:rsid w:val="002A3297"/>
    <w:rsid w:val="002A385F"/>
    <w:rsid w:val="002A4ADC"/>
    <w:rsid w:val="002A67F3"/>
    <w:rsid w:val="002A7B86"/>
    <w:rsid w:val="002B629C"/>
    <w:rsid w:val="002B7C6E"/>
    <w:rsid w:val="002C3814"/>
    <w:rsid w:val="002C39A4"/>
    <w:rsid w:val="002D1D7D"/>
    <w:rsid w:val="002D3C5C"/>
    <w:rsid w:val="002D5116"/>
    <w:rsid w:val="002D5429"/>
    <w:rsid w:val="002E410D"/>
    <w:rsid w:val="002F1502"/>
    <w:rsid w:val="002F1D86"/>
    <w:rsid w:val="002F3AF0"/>
    <w:rsid w:val="002F671E"/>
    <w:rsid w:val="002F7065"/>
    <w:rsid w:val="002F7FD1"/>
    <w:rsid w:val="00300202"/>
    <w:rsid w:val="00303979"/>
    <w:rsid w:val="00310ACB"/>
    <w:rsid w:val="003127EB"/>
    <w:rsid w:val="0031364E"/>
    <w:rsid w:val="003141D5"/>
    <w:rsid w:val="003145E1"/>
    <w:rsid w:val="0032077E"/>
    <w:rsid w:val="00321226"/>
    <w:rsid w:val="00323804"/>
    <w:rsid w:val="003326B1"/>
    <w:rsid w:val="0034006B"/>
    <w:rsid w:val="0034408B"/>
    <w:rsid w:val="00352705"/>
    <w:rsid w:val="003541D5"/>
    <w:rsid w:val="00356B97"/>
    <w:rsid w:val="00356CA9"/>
    <w:rsid w:val="00356E59"/>
    <w:rsid w:val="00361E3A"/>
    <w:rsid w:val="00362743"/>
    <w:rsid w:val="00364A9D"/>
    <w:rsid w:val="00367B5B"/>
    <w:rsid w:val="00370491"/>
    <w:rsid w:val="00374ABE"/>
    <w:rsid w:val="003757D6"/>
    <w:rsid w:val="00375BC1"/>
    <w:rsid w:val="003777E7"/>
    <w:rsid w:val="00380737"/>
    <w:rsid w:val="0038175B"/>
    <w:rsid w:val="0038263F"/>
    <w:rsid w:val="00382C34"/>
    <w:rsid w:val="00382D14"/>
    <w:rsid w:val="00387182"/>
    <w:rsid w:val="003875C4"/>
    <w:rsid w:val="00391530"/>
    <w:rsid w:val="003917BB"/>
    <w:rsid w:val="00392754"/>
    <w:rsid w:val="00392B19"/>
    <w:rsid w:val="003937A4"/>
    <w:rsid w:val="003939CC"/>
    <w:rsid w:val="003965D7"/>
    <w:rsid w:val="003A020D"/>
    <w:rsid w:val="003A5405"/>
    <w:rsid w:val="003A5C2D"/>
    <w:rsid w:val="003A67D5"/>
    <w:rsid w:val="003A7426"/>
    <w:rsid w:val="003B2B68"/>
    <w:rsid w:val="003B430E"/>
    <w:rsid w:val="003B4454"/>
    <w:rsid w:val="003B6307"/>
    <w:rsid w:val="003C2B1D"/>
    <w:rsid w:val="003C2B6A"/>
    <w:rsid w:val="003C3235"/>
    <w:rsid w:val="003C3CC8"/>
    <w:rsid w:val="003C6F75"/>
    <w:rsid w:val="003D11E7"/>
    <w:rsid w:val="003D4150"/>
    <w:rsid w:val="003D493C"/>
    <w:rsid w:val="003E7529"/>
    <w:rsid w:val="003F4F29"/>
    <w:rsid w:val="003F62DA"/>
    <w:rsid w:val="00401454"/>
    <w:rsid w:val="004127DF"/>
    <w:rsid w:val="00414A6D"/>
    <w:rsid w:val="0041761A"/>
    <w:rsid w:val="004226FB"/>
    <w:rsid w:val="00426D6A"/>
    <w:rsid w:val="004304A4"/>
    <w:rsid w:val="00431316"/>
    <w:rsid w:val="0043136C"/>
    <w:rsid w:val="00431A0D"/>
    <w:rsid w:val="00431D99"/>
    <w:rsid w:val="00433238"/>
    <w:rsid w:val="00436109"/>
    <w:rsid w:val="004371B8"/>
    <w:rsid w:val="00441699"/>
    <w:rsid w:val="00443B45"/>
    <w:rsid w:val="00447EA1"/>
    <w:rsid w:val="00450564"/>
    <w:rsid w:val="0045357F"/>
    <w:rsid w:val="00457A7F"/>
    <w:rsid w:val="00460C6F"/>
    <w:rsid w:val="00462F95"/>
    <w:rsid w:val="004639BB"/>
    <w:rsid w:val="00464F6D"/>
    <w:rsid w:val="0047636C"/>
    <w:rsid w:val="00480C45"/>
    <w:rsid w:val="004816D8"/>
    <w:rsid w:val="00483F28"/>
    <w:rsid w:val="00485C32"/>
    <w:rsid w:val="004917DE"/>
    <w:rsid w:val="004A0581"/>
    <w:rsid w:val="004A0E61"/>
    <w:rsid w:val="004A127F"/>
    <w:rsid w:val="004A3897"/>
    <w:rsid w:val="004A7D15"/>
    <w:rsid w:val="004B1734"/>
    <w:rsid w:val="004B3281"/>
    <w:rsid w:val="004B4C7D"/>
    <w:rsid w:val="004C0FC6"/>
    <w:rsid w:val="004C5AB8"/>
    <w:rsid w:val="004C751B"/>
    <w:rsid w:val="004D0848"/>
    <w:rsid w:val="004D0E81"/>
    <w:rsid w:val="004D7241"/>
    <w:rsid w:val="004D7430"/>
    <w:rsid w:val="004D7E63"/>
    <w:rsid w:val="004E0CAA"/>
    <w:rsid w:val="004E1E0E"/>
    <w:rsid w:val="004E44A1"/>
    <w:rsid w:val="004F0F17"/>
    <w:rsid w:val="004F2EF1"/>
    <w:rsid w:val="004F305E"/>
    <w:rsid w:val="004F385C"/>
    <w:rsid w:val="004F5181"/>
    <w:rsid w:val="004F7CD4"/>
    <w:rsid w:val="0050243E"/>
    <w:rsid w:val="00522112"/>
    <w:rsid w:val="00522158"/>
    <w:rsid w:val="00531396"/>
    <w:rsid w:val="005328CA"/>
    <w:rsid w:val="0055354D"/>
    <w:rsid w:val="00555C83"/>
    <w:rsid w:val="005604A7"/>
    <w:rsid w:val="00560DC1"/>
    <w:rsid w:val="00560F91"/>
    <w:rsid w:val="005660EF"/>
    <w:rsid w:val="00566306"/>
    <w:rsid w:val="005667A0"/>
    <w:rsid w:val="005673B7"/>
    <w:rsid w:val="0057074E"/>
    <w:rsid w:val="00572722"/>
    <w:rsid w:val="00574D41"/>
    <w:rsid w:val="00584EC5"/>
    <w:rsid w:val="005850CA"/>
    <w:rsid w:val="00587669"/>
    <w:rsid w:val="00594504"/>
    <w:rsid w:val="00594A3B"/>
    <w:rsid w:val="00596B41"/>
    <w:rsid w:val="005A05EC"/>
    <w:rsid w:val="005A11E0"/>
    <w:rsid w:val="005A30EA"/>
    <w:rsid w:val="005A6DBB"/>
    <w:rsid w:val="005A715C"/>
    <w:rsid w:val="005B0A3B"/>
    <w:rsid w:val="005B4477"/>
    <w:rsid w:val="005C02B4"/>
    <w:rsid w:val="005C1836"/>
    <w:rsid w:val="005C18C0"/>
    <w:rsid w:val="005C2A36"/>
    <w:rsid w:val="005C2F91"/>
    <w:rsid w:val="005C5E89"/>
    <w:rsid w:val="005D2168"/>
    <w:rsid w:val="005D272E"/>
    <w:rsid w:val="005D3097"/>
    <w:rsid w:val="005D3287"/>
    <w:rsid w:val="005D3BB1"/>
    <w:rsid w:val="005D799C"/>
    <w:rsid w:val="005E0087"/>
    <w:rsid w:val="005F4532"/>
    <w:rsid w:val="005F6A4E"/>
    <w:rsid w:val="006014C0"/>
    <w:rsid w:val="00601920"/>
    <w:rsid w:val="00602626"/>
    <w:rsid w:val="00602714"/>
    <w:rsid w:val="00602A17"/>
    <w:rsid w:val="00603110"/>
    <w:rsid w:val="006053F9"/>
    <w:rsid w:val="00613995"/>
    <w:rsid w:val="00617C20"/>
    <w:rsid w:val="006221B7"/>
    <w:rsid w:val="00627927"/>
    <w:rsid w:val="00630B19"/>
    <w:rsid w:val="00632CB0"/>
    <w:rsid w:val="00637D23"/>
    <w:rsid w:val="0064008D"/>
    <w:rsid w:val="006417AD"/>
    <w:rsid w:val="00653660"/>
    <w:rsid w:val="00655243"/>
    <w:rsid w:val="00656290"/>
    <w:rsid w:val="006577D9"/>
    <w:rsid w:val="0066086D"/>
    <w:rsid w:val="00660BD9"/>
    <w:rsid w:val="00660DAB"/>
    <w:rsid w:val="00660F55"/>
    <w:rsid w:val="00662DCA"/>
    <w:rsid w:val="00664FD5"/>
    <w:rsid w:val="00671514"/>
    <w:rsid w:val="00673B42"/>
    <w:rsid w:val="006753D8"/>
    <w:rsid w:val="0067545D"/>
    <w:rsid w:val="00676C6A"/>
    <w:rsid w:val="00677B57"/>
    <w:rsid w:val="00685145"/>
    <w:rsid w:val="00686C0B"/>
    <w:rsid w:val="00687BA0"/>
    <w:rsid w:val="00687E22"/>
    <w:rsid w:val="00690AA4"/>
    <w:rsid w:val="00694A91"/>
    <w:rsid w:val="00697B7C"/>
    <w:rsid w:val="006A057A"/>
    <w:rsid w:val="006A069B"/>
    <w:rsid w:val="006A3B8A"/>
    <w:rsid w:val="006A6213"/>
    <w:rsid w:val="006B578A"/>
    <w:rsid w:val="006B7D16"/>
    <w:rsid w:val="006C19CA"/>
    <w:rsid w:val="006C1BDD"/>
    <w:rsid w:val="006C6126"/>
    <w:rsid w:val="006D21F3"/>
    <w:rsid w:val="006D4AD4"/>
    <w:rsid w:val="006D517F"/>
    <w:rsid w:val="006E478D"/>
    <w:rsid w:val="006E6645"/>
    <w:rsid w:val="006E6B5D"/>
    <w:rsid w:val="006E7290"/>
    <w:rsid w:val="006F1217"/>
    <w:rsid w:val="006F4CF0"/>
    <w:rsid w:val="006F654D"/>
    <w:rsid w:val="006F755E"/>
    <w:rsid w:val="00705410"/>
    <w:rsid w:val="00707C8D"/>
    <w:rsid w:val="0071240E"/>
    <w:rsid w:val="007202DD"/>
    <w:rsid w:val="00722368"/>
    <w:rsid w:val="00725C05"/>
    <w:rsid w:val="007364C2"/>
    <w:rsid w:val="00740026"/>
    <w:rsid w:val="00744907"/>
    <w:rsid w:val="00747911"/>
    <w:rsid w:val="00750086"/>
    <w:rsid w:val="007500F3"/>
    <w:rsid w:val="00751021"/>
    <w:rsid w:val="007531C9"/>
    <w:rsid w:val="00753EB6"/>
    <w:rsid w:val="00756947"/>
    <w:rsid w:val="00757426"/>
    <w:rsid w:val="00763329"/>
    <w:rsid w:val="00765355"/>
    <w:rsid w:val="00765FC3"/>
    <w:rsid w:val="00770F0D"/>
    <w:rsid w:val="007739FA"/>
    <w:rsid w:val="00773B0C"/>
    <w:rsid w:val="0077493E"/>
    <w:rsid w:val="00775B7A"/>
    <w:rsid w:val="00776DA8"/>
    <w:rsid w:val="007775F4"/>
    <w:rsid w:val="007804DC"/>
    <w:rsid w:val="007838DF"/>
    <w:rsid w:val="00785388"/>
    <w:rsid w:val="007859AA"/>
    <w:rsid w:val="0078758F"/>
    <w:rsid w:val="007879E1"/>
    <w:rsid w:val="007931F9"/>
    <w:rsid w:val="007958F8"/>
    <w:rsid w:val="007A09F0"/>
    <w:rsid w:val="007A26FA"/>
    <w:rsid w:val="007A2DEF"/>
    <w:rsid w:val="007A6AE5"/>
    <w:rsid w:val="007B158A"/>
    <w:rsid w:val="007B3BF7"/>
    <w:rsid w:val="007C0508"/>
    <w:rsid w:val="007C1E64"/>
    <w:rsid w:val="007C382C"/>
    <w:rsid w:val="007C396D"/>
    <w:rsid w:val="007C4361"/>
    <w:rsid w:val="007C657C"/>
    <w:rsid w:val="007C6D60"/>
    <w:rsid w:val="007D084A"/>
    <w:rsid w:val="007D1252"/>
    <w:rsid w:val="007D2DB4"/>
    <w:rsid w:val="007D461E"/>
    <w:rsid w:val="007D49C8"/>
    <w:rsid w:val="007D58C9"/>
    <w:rsid w:val="007D7022"/>
    <w:rsid w:val="007E019B"/>
    <w:rsid w:val="007E03AF"/>
    <w:rsid w:val="007E53D8"/>
    <w:rsid w:val="007E5CAA"/>
    <w:rsid w:val="007E67A2"/>
    <w:rsid w:val="007E7B21"/>
    <w:rsid w:val="007F288A"/>
    <w:rsid w:val="007F3FD7"/>
    <w:rsid w:val="007F4F6B"/>
    <w:rsid w:val="007F6120"/>
    <w:rsid w:val="0080226F"/>
    <w:rsid w:val="0080373E"/>
    <w:rsid w:val="00803A87"/>
    <w:rsid w:val="008136DE"/>
    <w:rsid w:val="00821458"/>
    <w:rsid w:val="0082149E"/>
    <w:rsid w:val="00822C91"/>
    <w:rsid w:val="00822F53"/>
    <w:rsid w:val="00824688"/>
    <w:rsid w:val="00826205"/>
    <w:rsid w:val="00830DD9"/>
    <w:rsid w:val="00834643"/>
    <w:rsid w:val="008356A2"/>
    <w:rsid w:val="00836C91"/>
    <w:rsid w:val="008406EF"/>
    <w:rsid w:val="00841846"/>
    <w:rsid w:val="00842784"/>
    <w:rsid w:val="00842D49"/>
    <w:rsid w:val="00843CD1"/>
    <w:rsid w:val="008509A9"/>
    <w:rsid w:val="00851BFA"/>
    <w:rsid w:val="00851E0A"/>
    <w:rsid w:val="00853D65"/>
    <w:rsid w:val="0085420C"/>
    <w:rsid w:val="00861B6E"/>
    <w:rsid w:val="00863EF4"/>
    <w:rsid w:val="008654A2"/>
    <w:rsid w:val="00865DEC"/>
    <w:rsid w:val="00874FC5"/>
    <w:rsid w:val="00875A79"/>
    <w:rsid w:val="00877828"/>
    <w:rsid w:val="00884A20"/>
    <w:rsid w:val="00885FE8"/>
    <w:rsid w:val="00890171"/>
    <w:rsid w:val="00890ACF"/>
    <w:rsid w:val="00891138"/>
    <w:rsid w:val="008A2069"/>
    <w:rsid w:val="008A6476"/>
    <w:rsid w:val="008A65CF"/>
    <w:rsid w:val="008B0015"/>
    <w:rsid w:val="008B16B7"/>
    <w:rsid w:val="008B259A"/>
    <w:rsid w:val="008B2BFD"/>
    <w:rsid w:val="008B2C45"/>
    <w:rsid w:val="008B2D53"/>
    <w:rsid w:val="008B2EEC"/>
    <w:rsid w:val="008B3713"/>
    <w:rsid w:val="008B680F"/>
    <w:rsid w:val="008C0DBB"/>
    <w:rsid w:val="008C5527"/>
    <w:rsid w:val="008C6364"/>
    <w:rsid w:val="008C6A12"/>
    <w:rsid w:val="008C7471"/>
    <w:rsid w:val="008D1EB3"/>
    <w:rsid w:val="008D7B48"/>
    <w:rsid w:val="008E2DC1"/>
    <w:rsid w:val="008E6D6B"/>
    <w:rsid w:val="008E6EF8"/>
    <w:rsid w:val="008F185C"/>
    <w:rsid w:val="008F664B"/>
    <w:rsid w:val="008F69B8"/>
    <w:rsid w:val="009053A7"/>
    <w:rsid w:val="009109CD"/>
    <w:rsid w:val="0091114A"/>
    <w:rsid w:val="00912CC6"/>
    <w:rsid w:val="009130F3"/>
    <w:rsid w:val="009155CF"/>
    <w:rsid w:val="00916327"/>
    <w:rsid w:val="009279DC"/>
    <w:rsid w:val="00930C45"/>
    <w:rsid w:val="009338E7"/>
    <w:rsid w:val="00936E1D"/>
    <w:rsid w:val="009376AD"/>
    <w:rsid w:val="00937EBC"/>
    <w:rsid w:val="00940D6F"/>
    <w:rsid w:val="00941901"/>
    <w:rsid w:val="00941E47"/>
    <w:rsid w:val="00941FF9"/>
    <w:rsid w:val="009431A6"/>
    <w:rsid w:val="00943B5F"/>
    <w:rsid w:val="00945C17"/>
    <w:rsid w:val="0094695B"/>
    <w:rsid w:val="0095217A"/>
    <w:rsid w:val="00955498"/>
    <w:rsid w:val="00955B58"/>
    <w:rsid w:val="0096032E"/>
    <w:rsid w:val="00960CAB"/>
    <w:rsid w:val="00961BAC"/>
    <w:rsid w:val="00966D81"/>
    <w:rsid w:val="00967CE5"/>
    <w:rsid w:val="009801B9"/>
    <w:rsid w:val="0098305C"/>
    <w:rsid w:val="009853F8"/>
    <w:rsid w:val="00986C2F"/>
    <w:rsid w:val="00987B71"/>
    <w:rsid w:val="00987DC9"/>
    <w:rsid w:val="00993F7F"/>
    <w:rsid w:val="00995650"/>
    <w:rsid w:val="009960AD"/>
    <w:rsid w:val="00996A98"/>
    <w:rsid w:val="009A05C4"/>
    <w:rsid w:val="009A1DF1"/>
    <w:rsid w:val="009A3874"/>
    <w:rsid w:val="009B0DC3"/>
    <w:rsid w:val="009C5C61"/>
    <w:rsid w:val="009D26CC"/>
    <w:rsid w:val="009D428A"/>
    <w:rsid w:val="009D7E7D"/>
    <w:rsid w:val="009E38B3"/>
    <w:rsid w:val="009E5BDE"/>
    <w:rsid w:val="009F3651"/>
    <w:rsid w:val="009F3A19"/>
    <w:rsid w:val="009F534B"/>
    <w:rsid w:val="00A03ED9"/>
    <w:rsid w:val="00A21745"/>
    <w:rsid w:val="00A25184"/>
    <w:rsid w:val="00A33965"/>
    <w:rsid w:val="00A35DD1"/>
    <w:rsid w:val="00A36C4A"/>
    <w:rsid w:val="00A371C8"/>
    <w:rsid w:val="00A37782"/>
    <w:rsid w:val="00A449DD"/>
    <w:rsid w:val="00A45956"/>
    <w:rsid w:val="00A47945"/>
    <w:rsid w:val="00A50CA9"/>
    <w:rsid w:val="00A54B7B"/>
    <w:rsid w:val="00A560AB"/>
    <w:rsid w:val="00A61CE5"/>
    <w:rsid w:val="00A64FFC"/>
    <w:rsid w:val="00A65208"/>
    <w:rsid w:val="00A66BC2"/>
    <w:rsid w:val="00A67959"/>
    <w:rsid w:val="00A7304B"/>
    <w:rsid w:val="00A737ED"/>
    <w:rsid w:val="00A74BA1"/>
    <w:rsid w:val="00A75BE8"/>
    <w:rsid w:val="00A77DDE"/>
    <w:rsid w:val="00A814A4"/>
    <w:rsid w:val="00A86949"/>
    <w:rsid w:val="00A879ED"/>
    <w:rsid w:val="00A92862"/>
    <w:rsid w:val="00A92D1A"/>
    <w:rsid w:val="00A93683"/>
    <w:rsid w:val="00A94C32"/>
    <w:rsid w:val="00AA0181"/>
    <w:rsid w:val="00AA14BE"/>
    <w:rsid w:val="00AA1D7E"/>
    <w:rsid w:val="00AA3C69"/>
    <w:rsid w:val="00AA4EC4"/>
    <w:rsid w:val="00AA52D1"/>
    <w:rsid w:val="00AA61A7"/>
    <w:rsid w:val="00AA635A"/>
    <w:rsid w:val="00AB3EAC"/>
    <w:rsid w:val="00AB59E5"/>
    <w:rsid w:val="00AB650B"/>
    <w:rsid w:val="00AB6B1D"/>
    <w:rsid w:val="00AB76C4"/>
    <w:rsid w:val="00AC13E8"/>
    <w:rsid w:val="00AC4BC1"/>
    <w:rsid w:val="00AC7A91"/>
    <w:rsid w:val="00AD1A8C"/>
    <w:rsid w:val="00AD4B6F"/>
    <w:rsid w:val="00AD5B13"/>
    <w:rsid w:val="00AD5CBD"/>
    <w:rsid w:val="00AE2C41"/>
    <w:rsid w:val="00AE368B"/>
    <w:rsid w:val="00AE6527"/>
    <w:rsid w:val="00AE778B"/>
    <w:rsid w:val="00AE7B64"/>
    <w:rsid w:val="00AF0407"/>
    <w:rsid w:val="00AF183C"/>
    <w:rsid w:val="00AF2D15"/>
    <w:rsid w:val="00AF422F"/>
    <w:rsid w:val="00AF47CC"/>
    <w:rsid w:val="00AF629E"/>
    <w:rsid w:val="00AF687B"/>
    <w:rsid w:val="00AF7BBA"/>
    <w:rsid w:val="00AF7FDE"/>
    <w:rsid w:val="00B02C93"/>
    <w:rsid w:val="00B03223"/>
    <w:rsid w:val="00B07DFB"/>
    <w:rsid w:val="00B103C0"/>
    <w:rsid w:val="00B12A52"/>
    <w:rsid w:val="00B14A4C"/>
    <w:rsid w:val="00B16BF5"/>
    <w:rsid w:val="00B20FBA"/>
    <w:rsid w:val="00B212D9"/>
    <w:rsid w:val="00B239C0"/>
    <w:rsid w:val="00B24969"/>
    <w:rsid w:val="00B24EEB"/>
    <w:rsid w:val="00B25EE9"/>
    <w:rsid w:val="00B2657B"/>
    <w:rsid w:val="00B27F63"/>
    <w:rsid w:val="00B3085E"/>
    <w:rsid w:val="00B3318B"/>
    <w:rsid w:val="00B3453F"/>
    <w:rsid w:val="00B35776"/>
    <w:rsid w:val="00B37680"/>
    <w:rsid w:val="00B41913"/>
    <w:rsid w:val="00B44753"/>
    <w:rsid w:val="00B5067C"/>
    <w:rsid w:val="00B527CC"/>
    <w:rsid w:val="00B53D45"/>
    <w:rsid w:val="00B5409F"/>
    <w:rsid w:val="00B552A5"/>
    <w:rsid w:val="00B57DC7"/>
    <w:rsid w:val="00B62239"/>
    <w:rsid w:val="00B6337D"/>
    <w:rsid w:val="00B6353F"/>
    <w:rsid w:val="00B63B2E"/>
    <w:rsid w:val="00B65091"/>
    <w:rsid w:val="00B6570F"/>
    <w:rsid w:val="00B709AC"/>
    <w:rsid w:val="00B74528"/>
    <w:rsid w:val="00B758E0"/>
    <w:rsid w:val="00B77710"/>
    <w:rsid w:val="00B8041D"/>
    <w:rsid w:val="00B8098D"/>
    <w:rsid w:val="00B86257"/>
    <w:rsid w:val="00B862E0"/>
    <w:rsid w:val="00B9033A"/>
    <w:rsid w:val="00B90EB1"/>
    <w:rsid w:val="00B9438F"/>
    <w:rsid w:val="00B95419"/>
    <w:rsid w:val="00B968F0"/>
    <w:rsid w:val="00B96927"/>
    <w:rsid w:val="00BA3CA2"/>
    <w:rsid w:val="00BA5AA1"/>
    <w:rsid w:val="00BB1996"/>
    <w:rsid w:val="00BB5110"/>
    <w:rsid w:val="00BC251F"/>
    <w:rsid w:val="00BC5BB0"/>
    <w:rsid w:val="00BD2C9E"/>
    <w:rsid w:val="00BD5648"/>
    <w:rsid w:val="00BD70D8"/>
    <w:rsid w:val="00BE0A70"/>
    <w:rsid w:val="00BE1508"/>
    <w:rsid w:val="00BE4C74"/>
    <w:rsid w:val="00BE528A"/>
    <w:rsid w:val="00BF0423"/>
    <w:rsid w:val="00BF10E6"/>
    <w:rsid w:val="00BF17A5"/>
    <w:rsid w:val="00BF1909"/>
    <w:rsid w:val="00BF3C58"/>
    <w:rsid w:val="00BF6218"/>
    <w:rsid w:val="00BF6546"/>
    <w:rsid w:val="00C0050C"/>
    <w:rsid w:val="00C00980"/>
    <w:rsid w:val="00C020A4"/>
    <w:rsid w:val="00C02CCA"/>
    <w:rsid w:val="00C0478A"/>
    <w:rsid w:val="00C048D0"/>
    <w:rsid w:val="00C1380D"/>
    <w:rsid w:val="00C2404B"/>
    <w:rsid w:val="00C249B5"/>
    <w:rsid w:val="00C25F70"/>
    <w:rsid w:val="00C26B4C"/>
    <w:rsid w:val="00C31CC6"/>
    <w:rsid w:val="00C32FA0"/>
    <w:rsid w:val="00C403B7"/>
    <w:rsid w:val="00C42527"/>
    <w:rsid w:val="00C45F95"/>
    <w:rsid w:val="00C46267"/>
    <w:rsid w:val="00C46518"/>
    <w:rsid w:val="00C50715"/>
    <w:rsid w:val="00C51306"/>
    <w:rsid w:val="00C52181"/>
    <w:rsid w:val="00C52698"/>
    <w:rsid w:val="00C55154"/>
    <w:rsid w:val="00C604D8"/>
    <w:rsid w:val="00C63D49"/>
    <w:rsid w:val="00C7093B"/>
    <w:rsid w:val="00C7239E"/>
    <w:rsid w:val="00C80F24"/>
    <w:rsid w:val="00C849D3"/>
    <w:rsid w:val="00C86F2E"/>
    <w:rsid w:val="00C872F2"/>
    <w:rsid w:val="00C93C09"/>
    <w:rsid w:val="00C93F04"/>
    <w:rsid w:val="00C94150"/>
    <w:rsid w:val="00CA0389"/>
    <w:rsid w:val="00CA133A"/>
    <w:rsid w:val="00CA487B"/>
    <w:rsid w:val="00CA4F01"/>
    <w:rsid w:val="00CB3EBA"/>
    <w:rsid w:val="00CC1799"/>
    <w:rsid w:val="00CC2455"/>
    <w:rsid w:val="00CC7FB0"/>
    <w:rsid w:val="00CD2E15"/>
    <w:rsid w:val="00CD3469"/>
    <w:rsid w:val="00CD5C29"/>
    <w:rsid w:val="00CD71D2"/>
    <w:rsid w:val="00CE01D3"/>
    <w:rsid w:val="00CE0718"/>
    <w:rsid w:val="00CE49A0"/>
    <w:rsid w:val="00CE5897"/>
    <w:rsid w:val="00CE58DB"/>
    <w:rsid w:val="00CE59E0"/>
    <w:rsid w:val="00CF0C4E"/>
    <w:rsid w:val="00CF1557"/>
    <w:rsid w:val="00CF261A"/>
    <w:rsid w:val="00CF54BC"/>
    <w:rsid w:val="00CF652F"/>
    <w:rsid w:val="00CF7B37"/>
    <w:rsid w:val="00D039C6"/>
    <w:rsid w:val="00D03BF4"/>
    <w:rsid w:val="00D049E3"/>
    <w:rsid w:val="00D04BE0"/>
    <w:rsid w:val="00D052C7"/>
    <w:rsid w:val="00D12263"/>
    <w:rsid w:val="00D1377C"/>
    <w:rsid w:val="00D2013D"/>
    <w:rsid w:val="00D21838"/>
    <w:rsid w:val="00D278B3"/>
    <w:rsid w:val="00D31EFD"/>
    <w:rsid w:val="00D33A27"/>
    <w:rsid w:val="00D37E30"/>
    <w:rsid w:val="00D402C7"/>
    <w:rsid w:val="00D40DE2"/>
    <w:rsid w:val="00D40F20"/>
    <w:rsid w:val="00D4380D"/>
    <w:rsid w:val="00D43FAC"/>
    <w:rsid w:val="00D44878"/>
    <w:rsid w:val="00D474E1"/>
    <w:rsid w:val="00D54724"/>
    <w:rsid w:val="00D5509C"/>
    <w:rsid w:val="00D55B46"/>
    <w:rsid w:val="00D57B82"/>
    <w:rsid w:val="00D62A43"/>
    <w:rsid w:val="00D64A6F"/>
    <w:rsid w:val="00D70718"/>
    <w:rsid w:val="00D710A3"/>
    <w:rsid w:val="00D71C72"/>
    <w:rsid w:val="00D775BA"/>
    <w:rsid w:val="00D7793B"/>
    <w:rsid w:val="00D808BE"/>
    <w:rsid w:val="00D851D2"/>
    <w:rsid w:val="00D855DF"/>
    <w:rsid w:val="00D868A5"/>
    <w:rsid w:val="00D86BF7"/>
    <w:rsid w:val="00D87034"/>
    <w:rsid w:val="00D92637"/>
    <w:rsid w:val="00D92807"/>
    <w:rsid w:val="00D94F3B"/>
    <w:rsid w:val="00D966A4"/>
    <w:rsid w:val="00DA7993"/>
    <w:rsid w:val="00DB16AA"/>
    <w:rsid w:val="00DB1924"/>
    <w:rsid w:val="00DC0DFF"/>
    <w:rsid w:val="00DC0E34"/>
    <w:rsid w:val="00DC4416"/>
    <w:rsid w:val="00DC7950"/>
    <w:rsid w:val="00DD0E87"/>
    <w:rsid w:val="00DD1402"/>
    <w:rsid w:val="00DE380E"/>
    <w:rsid w:val="00DE4A4B"/>
    <w:rsid w:val="00DE6B9C"/>
    <w:rsid w:val="00DF6C67"/>
    <w:rsid w:val="00E04867"/>
    <w:rsid w:val="00E049B2"/>
    <w:rsid w:val="00E14B6F"/>
    <w:rsid w:val="00E14FB2"/>
    <w:rsid w:val="00E1610C"/>
    <w:rsid w:val="00E239FA"/>
    <w:rsid w:val="00E24F01"/>
    <w:rsid w:val="00E2728D"/>
    <w:rsid w:val="00E30F4E"/>
    <w:rsid w:val="00E320F6"/>
    <w:rsid w:val="00E42D2E"/>
    <w:rsid w:val="00E42E70"/>
    <w:rsid w:val="00E4421C"/>
    <w:rsid w:val="00E50BC0"/>
    <w:rsid w:val="00E65163"/>
    <w:rsid w:val="00E70AEB"/>
    <w:rsid w:val="00E720DB"/>
    <w:rsid w:val="00E72184"/>
    <w:rsid w:val="00E72ACE"/>
    <w:rsid w:val="00E76505"/>
    <w:rsid w:val="00E80726"/>
    <w:rsid w:val="00E812B8"/>
    <w:rsid w:val="00E86442"/>
    <w:rsid w:val="00E87F34"/>
    <w:rsid w:val="00E92EDD"/>
    <w:rsid w:val="00E94A9E"/>
    <w:rsid w:val="00E965F5"/>
    <w:rsid w:val="00EA18D0"/>
    <w:rsid w:val="00EA5DD5"/>
    <w:rsid w:val="00EA6DF3"/>
    <w:rsid w:val="00EB2D0A"/>
    <w:rsid w:val="00EB3086"/>
    <w:rsid w:val="00EB5329"/>
    <w:rsid w:val="00EB5F44"/>
    <w:rsid w:val="00EC095B"/>
    <w:rsid w:val="00EC377B"/>
    <w:rsid w:val="00EC46F2"/>
    <w:rsid w:val="00EC54F7"/>
    <w:rsid w:val="00EC61DA"/>
    <w:rsid w:val="00EC6EE6"/>
    <w:rsid w:val="00EC75C5"/>
    <w:rsid w:val="00ED03BB"/>
    <w:rsid w:val="00ED0685"/>
    <w:rsid w:val="00ED22A8"/>
    <w:rsid w:val="00ED76D8"/>
    <w:rsid w:val="00EE21C5"/>
    <w:rsid w:val="00EE4550"/>
    <w:rsid w:val="00EE6EAA"/>
    <w:rsid w:val="00EF366E"/>
    <w:rsid w:val="00EF51C8"/>
    <w:rsid w:val="00EF52C6"/>
    <w:rsid w:val="00EF5311"/>
    <w:rsid w:val="00EF6887"/>
    <w:rsid w:val="00F02A68"/>
    <w:rsid w:val="00F0501D"/>
    <w:rsid w:val="00F07D22"/>
    <w:rsid w:val="00F1066B"/>
    <w:rsid w:val="00F13C2A"/>
    <w:rsid w:val="00F168F0"/>
    <w:rsid w:val="00F17EFC"/>
    <w:rsid w:val="00F21B03"/>
    <w:rsid w:val="00F21ECD"/>
    <w:rsid w:val="00F21FD4"/>
    <w:rsid w:val="00F23459"/>
    <w:rsid w:val="00F27196"/>
    <w:rsid w:val="00F318F9"/>
    <w:rsid w:val="00F357B9"/>
    <w:rsid w:val="00F436F3"/>
    <w:rsid w:val="00F43E65"/>
    <w:rsid w:val="00F45921"/>
    <w:rsid w:val="00F474A4"/>
    <w:rsid w:val="00F5617C"/>
    <w:rsid w:val="00F62955"/>
    <w:rsid w:val="00F62BA8"/>
    <w:rsid w:val="00F635A5"/>
    <w:rsid w:val="00F64892"/>
    <w:rsid w:val="00F64895"/>
    <w:rsid w:val="00F65A26"/>
    <w:rsid w:val="00F6796C"/>
    <w:rsid w:val="00F71AB4"/>
    <w:rsid w:val="00F72C51"/>
    <w:rsid w:val="00F755A0"/>
    <w:rsid w:val="00F778B4"/>
    <w:rsid w:val="00F80785"/>
    <w:rsid w:val="00F80847"/>
    <w:rsid w:val="00F813E6"/>
    <w:rsid w:val="00F81DF9"/>
    <w:rsid w:val="00F82190"/>
    <w:rsid w:val="00F869B9"/>
    <w:rsid w:val="00F91139"/>
    <w:rsid w:val="00F965FF"/>
    <w:rsid w:val="00FA3632"/>
    <w:rsid w:val="00FB098E"/>
    <w:rsid w:val="00FB0BE4"/>
    <w:rsid w:val="00FB0DAE"/>
    <w:rsid w:val="00FB69D3"/>
    <w:rsid w:val="00FB755F"/>
    <w:rsid w:val="00FC0809"/>
    <w:rsid w:val="00FC552C"/>
    <w:rsid w:val="00FC5A9B"/>
    <w:rsid w:val="00FC6E54"/>
    <w:rsid w:val="00FD2187"/>
    <w:rsid w:val="00FD3986"/>
    <w:rsid w:val="00FD4799"/>
    <w:rsid w:val="00FD480D"/>
    <w:rsid w:val="00FD7E36"/>
    <w:rsid w:val="00FE2BEA"/>
    <w:rsid w:val="00FE2DD8"/>
    <w:rsid w:val="00FE2E5D"/>
    <w:rsid w:val="00FE5F03"/>
    <w:rsid w:val="00FF08F3"/>
    <w:rsid w:val="00FF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054BC7"/>
  <w15:docId w15:val="{DD9A982C-3A20-4C1A-B491-321AAA53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8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849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849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2849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849E0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2849E0"/>
    <w:pPr>
      <w:numPr>
        <w:ilvl w:val="4"/>
        <w:numId w:val="1"/>
      </w:numPr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2849E0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2849E0"/>
    <w:pPr>
      <w:numPr>
        <w:ilvl w:val="6"/>
        <w:numId w:val="1"/>
      </w:num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qFormat/>
    <w:rsid w:val="002849E0"/>
    <w:pPr>
      <w:numPr>
        <w:ilvl w:val="7"/>
        <w:numId w:val="1"/>
      </w:numPr>
      <w:spacing w:before="240" w:after="60"/>
      <w:outlineLvl w:val="7"/>
    </w:pPr>
    <w:rPr>
      <w:b/>
      <w:iCs/>
    </w:rPr>
  </w:style>
  <w:style w:type="paragraph" w:styleId="Heading9">
    <w:name w:val="heading 9"/>
    <w:basedOn w:val="Normal"/>
    <w:next w:val="Normal"/>
    <w:link w:val="Heading9Char"/>
    <w:qFormat/>
    <w:rsid w:val="002849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49E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2849E0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849E0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2849E0"/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2849E0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rsid w:val="002849E0"/>
    <w:rPr>
      <w:rFonts w:ascii="Times New Roman" w:eastAsia="Times New Roman" w:hAnsi="Times New Roman" w:cs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rsid w:val="002849E0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2849E0"/>
    <w:rPr>
      <w:rFonts w:ascii="Times New Roman" w:eastAsia="Times New Roman" w:hAnsi="Times New Roman" w:cs="Times New Roman"/>
      <w:b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849E0"/>
    <w:rPr>
      <w:rFonts w:ascii="Arial" w:eastAsia="Times New Roman" w:hAnsi="Arial" w:cs="Arial"/>
      <w:b/>
      <w:sz w:val="24"/>
    </w:rPr>
  </w:style>
  <w:style w:type="table" w:styleId="TableGrid">
    <w:name w:val="Table Grid"/>
    <w:basedOn w:val="TableNormal"/>
    <w:uiPriority w:val="59"/>
    <w:rsid w:val="002849E0"/>
    <w:pPr>
      <w:spacing w:after="0" w:line="240" w:lineRule="auto"/>
      <w:ind w:left="864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inred">
    <w:name w:val="Comment in red"/>
    <w:basedOn w:val="Normal"/>
    <w:link w:val="CommentinredChar"/>
    <w:rsid w:val="002849E0"/>
    <w:rPr>
      <w:b/>
      <w:bCs/>
      <w:color w:val="800000"/>
      <w:sz w:val="20"/>
      <w:szCs w:val="20"/>
    </w:rPr>
  </w:style>
  <w:style w:type="paragraph" w:styleId="Header">
    <w:name w:val="header"/>
    <w:basedOn w:val="Normal"/>
    <w:link w:val="HeaderChar"/>
    <w:rsid w:val="002849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849E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2849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9E0"/>
    <w:rPr>
      <w:rFonts w:ascii="Times New Roman" w:eastAsia="Times New Roman" w:hAnsi="Times New Roman" w:cs="Times New Roman"/>
      <w:sz w:val="24"/>
      <w:szCs w:val="24"/>
    </w:rPr>
  </w:style>
  <w:style w:type="paragraph" w:customStyle="1" w:styleId="Appendix">
    <w:name w:val="Appendix"/>
    <w:basedOn w:val="Normal"/>
    <w:rsid w:val="002849E0"/>
    <w:rPr>
      <w:rFonts w:ascii="Arial" w:hAnsi="Arial" w:cs="Arial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849E0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2849E0"/>
    <w:pPr>
      <w:tabs>
        <w:tab w:val="left" w:pos="960"/>
        <w:tab w:val="right" w:leader="dot" w:pos="8630"/>
      </w:tabs>
      <w:ind w:left="240"/>
    </w:pPr>
    <w:rPr>
      <w:szCs w:val="20"/>
    </w:rPr>
  </w:style>
  <w:style w:type="paragraph" w:styleId="TOC3">
    <w:name w:val="toc 3"/>
    <w:basedOn w:val="Normal"/>
    <w:next w:val="Normal"/>
    <w:autoRedefine/>
    <w:uiPriority w:val="39"/>
    <w:rsid w:val="002849E0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semiHidden/>
    <w:rsid w:val="002849E0"/>
    <w:pPr>
      <w:ind w:left="600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2849E0"/>
    <w:pPr>
      <w:ind w:left="80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2849E0"/>
    <w:pPr>
      <w:ind w:left="10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2849E0"/>
    <w:pPr>
      <w:ind w:left="120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2849E0"/>
    <w:pPr>
      <w:ind w:left="140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2849E0"/>
    <w:pPr>
      <w:ind w:left="1600"/>
    </w:pPr>
    <w:rPr>
      <w:szCs w:val="21"/>
    </w:rPr>
  </w:style>
  <w:style w:type="character" w:styleId="Hyperlink">
    <w:name w:val="Hyperlink"/>
    <w:basedOn w:val="DefaultParagraphFont"/>
    <w:uiPriority w:val="99"/>
    <w:rsid w:val="002849E0"/>
    <w:rPr>
      <w:color w:val="0000FF"/>
      <w:u w:val="single"/>
    </w:rPr>
  </w:style>
  <w:style w:type="paragraph" w:styleId="BodyText">
    <w:name w:val="Body Text"/>
    <w:basedOn w:val="Normal"/>
    <w:link w:val="BodyTextChar"/>
    <w:rsid w:val="002849E0"/>
    <w:pPr>
      <w:tabs>
        <w:tab w:val="left" w:pos="90"/>
        <w:tab w:val="left" w:pos="2520"/>
      </w:tabs>
      <w:spacing w:after="120"/>
    </w:pPr>
    <w:rPr>
      <w:snapToGrid w:val="0"/>
    </w:rPr>
  </w:style>
  <w:style w:type="character" w:customStyle="1" w:styleId="BodyTextChar">
    <w:name w:val="Body Text Char"/>
    <w:basedOn w:val="DefaultParagraphFont"/>
    <w:link w:val="BodyText"/>
    <w:rsid w:val="002849E0"/>
    <w:rPr>
      <w:rFonts w:ascii="Times New Roman" w:eastAsia="Times New Roman" w:hAnsi="Times New Roman" w:cs="Times New Roman"/>
      <w:snapToGrid w:val="0"/>
      <w:sz w:val="24"/>
      <w:szCs w:val="24"/>
    </w:rPr>
  </w:style>
  <w:style w:type="character" w:styleId="FollowedHyperlink">
    <w:name w:val="FollowedHyperlink"/>
    <w:basedOn w:val="DefaultParagraphFont"/>
    <w:rsid w:val="002849E0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2849E0"/>
    <w:pPr>
      <w:spacing w:before="120" w:after="120"/>
      <w:jc w:val="center"/>
      <w:outlineLvl w:val="0"/>
    </w:pPr>
    <w:rPr>
      <w:rFonts w:ascii="Tahoma" w:hAnsi="Tahoma" w:cs="Arial"/>
      <w:b/>
      <w:bCs/>
      <w:color w:val="0000FF"/>
      <w:kern w:val="28"/>
      <w:sz w:val="56"/>
      <w:szCs w:val="32"/>
      <w:lang w:bidi="ar-SA"/>
    </w:rPr>
  </w:style>
  <w:style w:type="character" w:customStyle="1" w:styleId="TitleChar">
    <w:name w:val="Title Char"/>
    <w:basedOn w:val="DefaultParagraphFont"/>
    <w:link w:val="Title"/>
    <w:rsid w:val="002849E0"/>
    <w:rPr>
      <w:rFonts w:ascii="Tahoma" w:eastAsia="Times New Roman" w:hAnsi="Tahoma" w:cs="Arial"/>
      <w:b/>
      <w:bCs/>
      <w:color w:val="0000FF"/>
      <w:kern w:val="28"/>
      <w:sz w:val="56"/>
      <w:szCs w:val="32"/>
      <w:lang w:bidi="ar-SA"/>
    </w:rPr>
  </w:style>
  <w:style w:type="paragraph" w:styleId="BalloonText">
    <w:name w:val="Balloon Text"/>
    <w:basedOn w:val="Normal"/>
    <w:link w:val="BalloonTextChar"/>
    <w:semiHidden/>
    <w:rsid w:val="002849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849E0"/>
    <w:rPr>
      <w:rFonts w:ascii="Tahoma" w:eastAsia="Times New Roman" w:hAnsi="Tahoma" w:cs="Tahoma"/>
      <w:sz w:val="16"/>
      <w:szCs w:val="16"/>
    </w:rPr>
  </w:style>
  <w:style w:type="paragraph" w:customStyle="1" w:styleId="CodeSample">
    <w:name w:val="Code Sample"/>
    <w:basedOn w:val="Normal"/>
    <w:rsid w:val="002849E0"/>
    <w:pPr>
      <w:ind w:firstLine="720"/>
    </w:pPr>
    <w:rPr>
      <w:rFonts w:ascii="Courier" w:hAnsi="Courier"/>
      <w:sz w:val="20"/>
    </w:rPr>
  </w:style>
  <w:style w:type="table" w:styleId="TableContemporary">
    <w:name w:val="Table Contemporary"/>
    <w:basedOn w:val="TableNormal"/>
    <w:rsid w:val="00284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mphasisbyBold">
    <w:name w:val="Emphasis by Bold"/>
    <w:basedOn w:val="DefaultParagraphFont"/>
    <w:rsid w:val="002849E0"/>
    <w:rPr>
      <w:b/>
      <w:bCs/>
    </w:rPr>
  </w:style>
  <w:style w:type="character" w:customStyle="1" w:styleId="Remindertext">
    <w:name w:val="Reminder text"/>
    <w:basedOn w:val="DefaultParagraphFont"/>
    <w:rsid w:val="002849E0"/>
    <w:rPr>
      <w:color w:val="999999"/>
      <w:sz w:val="20"/>
      <w:szCs w:val="20"/>
    </w:rPr>
  </w:style>
  <w:style w:type="character" w:customStyle="1" w:styleId="Remindertexttitle">
    <w:name w:val="Reminder text title"/>
    <w:basedOn w:val="DefaultParagraphFont"/>
    <w:rsid w:val="002849E0"/>
    <w:rPr>
      <w:b/>
      <w:bCs/>
      <w:color w:val="999999"/>
      <w:sz w:val="20"/>
      <w:szCs w:val="20"/>
    </w:rPr>
  </w:style>
  <w:style w:type="numbering" w:customStyle="1" w:styleId="StyleBulletedSymbolsymbolBefore0Hanging025">
    <w:name w:val="Style Bulleted Symbol (symbol) Before:  0&quot; Hanging:  0.25&quot;"/>
    <w:basedOn w:val="NoList"/>
    <w:rsid w:val="002849E0"/>
    <w:pPr>
      <w:numPr>
        <w:numId w:val="2"/>
      </w:numPr>
    </w:pPr>
  </w:style>
  <w:style w:type="numbering" w:customStyle="1" w:styleId="StyleNumberedBefore0Hanging025">
    <w:name w:val="Style Numbered Before:  0&quot; Hanging:  0.25&quot;"/>
    <w:basedOn w:val="NoList"/>
    <w:rsid w:val="002849E0"/>
    <w:pPr>
      <w:numPr>
        <w:numId w:val="3"/>
      </w:numPr>
    </w:pPr>
  </w:style>
  <w:style w:type="paragraph" w:customStyle="1" w:styleId="GrayCodeSample">
    <w:name w:val="Gray Code Sample"/>
    <w:basedOn w:val="CodeSample"/>
    <w:rsid w:val="002849E0"/>
    <w:pPr>
      <w:shd w:val="clear" w:color="auto" w:fill="CCCCCC"/>
    </w:pPr>
  </w:style>
  <w:style w:type="paragraph" w:styleId="NormalWeb">
    <w:name w:val="Normal (Web)"/>
    <w:basedOn w:val="Normal"/>
    <w:uiPriority w:val="99"/>
    <w:rsid w:val="002849E0"/>
    <w:pPr>
      <w:spacing w:before="100" w:beforeAutospacing="1" w:after="100" w:afterAutospacing="1"/>
    </w:pPr>
  </w:style>
  <w:style w:type="character" w:customStyle="1" w:styleId="QuestioninRed">
    <w:name w:val="Question in Red"/>
    <w:basedOn w:val="EmphasisbyBold"/>
    <w:rsid w:val="002849E0"/>
    <w:rPr>
      <w:b/>
      <w:bCs/>
      <w:color w:val="FF0000"/>
    </w:rPr>
  </w:style>
  <w:style w:type="character" w:customStyle="1" w:styleId="CommentinredChar">
    <w:name w:val="Comment in red Char"/>
    <w:basedOn w:val="DefaultParagraphFont"/>
    <w:link w:val="Commentinred"/>
    <w:rsid w:val="002849E0"/>
    <w:rPr>
      <w:rFonts w:ascii="Times New Roman" w:eastAsia="Times New Roman" w:hAnsi="Times New Roman" w:cs="Times New Roman"/>
      <w:b/>
      <w:bCs/>
      <w:color w:val="800000"/>
      <w:sz w:val="20"/>
      <w:szCs w:val="20"/>
    </w:rPr>
  </w:style>
  <w:style w:type="character" w:styleId="CommentReference">
    <w:name w:val="annotation reference"/>
    <w:basedOn w:val="DefaultParagraphFont"/>
    <w:semiHidden/>
    <w:rsid w:val="002849E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84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84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84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849E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RSLevel2">
    <w:name w:val="FRS Level2"/>
    <w:basedOn w:val="FRSLevel1"/>
    <w:next w:val="Normal"/>
    <w:rsid w:val="002849E0"/>
    <w:pPr>
      <w:keepNext/>
      <w:pageBreakBefore/>
      <w:numPr>
        <w:numId w:val="0"/>
      </w:numPr>
    </w:pPr>
    <w:rPr>
      <w:rFonts w:ascii="Times New Roman" w:hAnsi="Times New Roman"/>
      <w:color w:val="000000"/>
      <w:sz w:val="24"/>
      <w:szCs w:val="24"/>
    </w:rPr>
  </w:style>
  <w:style w:type="paragraph" w:customStyle="1" w:styleId="FRSLevel3">
    <w:name w:val="FRS Level3"/>
    <w:basedOn w:val="FRSLevel2"/>
    <w:rsid w:val="002849E0"/>
    <w:pPr>
      <w:pageBreakBefore w:val="0"/>
      <w:numPr>
        <w:ilvl w:val="2"/>
        <w:numId w:val="4"/>
      </w:numPr>
    </w:pPr>
    <w:rPr>
      <w:b w:val="0"/>
      <w:bCs w:val="0"/>
      <w:szCs w:val="20"/>
    </w:rPr>
  </w:style>
  <w:style w:type="paragraph" w:customStyle="1" w:styleId="FRSLevel1">
    <w:name w:val="FRS Level1"/>
    <w:next w:val="FRSLevel2"/>
    <w:rsid w:val="002849E0"/>
    <w:pPr>
      <w:numPr>
        <w:numId w:val="4"/>
      </w:numPr>
      <w:spacing w:after="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FRSLevel5">
    <w:name w:val="FRS Level5"/>
    <w:basedOn w:val="Normal"/>
    <w:rsid w:val="002849E0"/>
    <w:pPr>
      <w:keepNext/>
      <w:numPr>
        <w:ilvl w:val="4"/>
        <w:numId w:val="4"/>
      </w:numPr>
      <w:tabs>
        <w:tab w:val="left" w:pos="1843"/>
      </w:tabs>
      <w:outlineLvl w:val="3"/>
    </w:pPr>
    <w:rPr>
      <w:rFonts w:cs="Arial"/>
      <w:color w:val="000000"/>
      <w:kern w:val="32"/>
      <w:sz w:val="18"/>
      <w:szCs w:val="20"/>
    </w:rPr>
  </w:style>
  <w:style w:type="numbering" w:styleId="111111">
    <w:name w:val="Outline List 2"/>
    <w:basedOn w:val="NoList"/>
    <w:rsid w:val="002849E0"/>
    <w:pPr>
      <w:numPr>
        <w:numId w:val="4"/>
      </w:numPr>
    </w:pPr>
  </w:style>
  <w:style w:type="paragraph" w:customStyle="1" w:styleId="DefaultParagraphFontParaCharCharCharChar">
    <w:name w:val="Default Paragraph Font Para Char Char Char Char"/>
    <w:basedOn w:val="Normal"/>
    <w:rsid w:val="002849E0"/>
    <w:pPr>
      <w:spacing w:after="160" w:line="240" w:lineRule="exact"/>
    </w:pPr>
    <w:rPr>
      <w:rFonts w:ascii="Verdana" w:hAnsi="Verdana"/>
      <w:sz w:val="20"/>
      <w:szCs w:val="20"/>
      <w:lang w:bidi="ar-SA"/>
    </w:rPr>
  </w:style>
  <w:style w:type="paragraph" w:customStyle="1" w:styleId="FRSLevel212pt">
    <w:name w:val="FRS Level2 + 12 pt"/>
    <w:basedOn w:val="FRSLevel2"/>
    <w:rsid w:val="002849E0"/>
    <w:pPr>
      <w:pageBreakBefore w:val="0"/>
      <w:numPr>
        <w:ilvl w:val="1"/>
        <w:numId w:val="4"/>
      </w:numPr>
    </w:pPr>
    <w:rPr>
      <w:sz w:val="28"/>
    </w:rPr>
  </w:style>
  <w:style w:type="character" w:customStyle="1" w:styleId="EmailStyle71">
    <w:name w:val="EmailStyle71"/>
    <w:basedOn w:val="DefaultParagraphFont"/>
    <w:semiHidden/>
    <w:rsid w:val="002849E0"/>
    <w:rPr>
      <w:rFonts w:ascii="Arial" w:hAnsi="Arial" w:cs="Arial" w:hint="default"/>
      <w:color w:val="auto"/>
      <w:sz w:val="20"/>
      <w:szCs w:val="20"/>
    </w:rPr>
  </w:style>
  <w:style w:type="table" w:styleId="TableList4">
    <w:name w:val="Table List 4"/>
    <w:basedOn w:val="TableNormal"/>
    <w:rsid w:val="00284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Grid8">
    <w:name w:val="Table Grid 8"/>
    <w:basedOn w:val="TableNormal"/>
    <w:rsid w:val="00284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3875C4"/>
    <w:rPr>
      <w:b/>
      <w:bCs/>
    </w:rPr>
  </w:style>
  <w:style w:type="character" w:customStyle="1" w:styleId="caps">
    <w:name w:val="caps"/>
    <w:basedOn w:val="DefaultParagraphFont"/>
    <w:rsid w:val="003875C4"/>
  </w:style>
  <w:style w:type="paragraph" w:styleId="ListParagraph">
    <w:name w:val="List Paragraph"/>
    <w:aliases w:val="CBS List Item 2"/>
    <w:basedOn w:val="Normal"/>
    <w:link w:val="ListParagraphChar"/>
    <w:uiPriority w:val="34"/>
    <w:qFormat/>
    <w:rsid w:val="007E5CA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C02B4"/>
  </w:style>
  <w:style w:type="character" w:styleId="Emphasis">
    <w:name w:val="Emphasis"/>
    <w:basedOn w:val="DefaultParagraphFont"/>
    <w:uiPriority w:val="20"/>
    <w:qFormat/>
    <w:rsid w:val="005C02B4"/>
    <w:rPr>
      <w:i/>
      <w:iCs/>
    </w:rPr>
  </w:style>
  <w:style w:type="character" w:customStyle="1" w:styleId="apple-tab-span">
    <w:name w:val="apple-tab-span"/>
    <w:basedOn w:val="DefaultParagraphFont"/>
    <w:rsid w:val="002E410D"/>
  </w:style>
  <w:style w:type="paragraph" w:styleId="Caption">
    <w:name w:val="caption"/>
    <w:basedOn w:val="Normal"/>
    <w:next w:val="Normal"/>
    <w:uiPriority w:val="35"/>
    <w:unhideWhenUsed/>
    <w:qFormat/>
    <w:rsid w:val="006E478D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863F7"/>
  </w:style>
  <w:style w:type="character" w:customStyle="1" w:styleId="apple-style-span">
    <w:name w:val="apple-style-span"/>
    <w:basedOn w:val="DefaultParagraphFont"/>
    <w:rsid w:val="003965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FBA"/>
    <w:rPr>
      <w:rFonts w:ascii="Courier New" w:eastAsia="Times New Roman" w:hAnsi="Courier New" w:cs="Courier New"/>
      <w:sz w:val="20"/>
      <w:szCs w:val="20"/>
      <w:lang w:bidi="ar-SA"/>
    </w:rPr>
  </w:style>
  <w:style w:type="paragraph" w:customStyle="1" w:styleId="Achievement">
    <w:name w:val="Achievement"/>
    <w:basedOn w:val="BodyText"/>
    <w:rsid w:val="00AE6527"/>
    <w:pPr>
      <w:numPr>
        <w:numId w:val="5"/>
      </w:numPr>
      <w:tabs>
        <w:tab w:val="clear" w:pos="90"/>
        <w:tab w:val="clear" w:pos="2520"/>
      </w:tabs>
      <w:spacing w:after="60" w:line="220" w:lineRule="atLeast"/>
      <w:jc w:val="both"/>
    </w:pPr>
    <w:rPr>
      <w:rFonts w:ascii="Arial" w:eastAsia="Batang" w:hAnsi="Arial"/>
      <w:snapToGrid/>
      <w:spacing w:val="-5"/>
      <w:sz w:val="20"/>
      <w:szCs w:val="20"/>
      <w:lang w:bidi="ar-SA"/>
    </w:rPr>
  </w:style>
  <w:style w:type="paragraph" w:customStyle="1" w:styleId="CompanyNameOne">
    <w:name w:val="Company Name One"/>
    <w:basedOn w:val="Normal"/>
    <w:next w:val="Normal"/>
    <w:autoRedefine/>
    <w:rsid w:val="00F357B9"/>
    <w:pPr>
      <w:tabs>
        <w:tab w:val="left" w:pos="2160"/>
        <w:tab w:val="right" w:pos="7777"/>
      </w:tabs>
      <w:jc w:val="both"/>
    </w:pPr>
    <w:rPr>
      <w:rFonts w:ascii="Segoe UI" w:eastAsia="Batang" w:hAnsi="Segoe UI" w:cs="Segoe UI"/>
      <w:b/>
      <w:bCs/>
      <w:szCs w:val="28"/>
      <w:lang w:eastAsia="he-IL" w:bidi="ar-SA"/>
    </w:rPr>
  </w:style>
  <w:style w:type="paragraph" w:customStyle="1" w:styleId="SectionTitle">
    <w:name w:val="Section Title"/>
    <w:basedOn w:val="Normal"/>
    <w:next w:val="Normal"/>
    <w:autoRedefine/>
    <w:rsid w:val="00572722"/>
    <w:pPr>
      <w:tabs>
        <w:tab w:val="left" w:pos="2160"/>
        <w:tab w:val="right" w:pos="7132"/>
      </w:tabs>
      <w:jc w:val="right"/>
    </w:pPr>
    <w:rPr>
      <w:rFonts w:ascii="Arial" w:eastAsia="Batang" w:hAnsi="Arial" w:cs="Arial"/>
      <w:b/>
      <w:spacing w:val="-5"/>
      <w:lang w:bidi="ar-SA"/>
    </w:rPr>
  </w:style>
  <w:style w:type="paragraph" w:customStyle="1" w:styleId="Subsection">
    <w:name w:val="Subsection"/>
    <w:basedOn w:val="Normal"/>
    <w:uiPriority w:val="2"/>
    <w:qFormat/>
    <w:rsid w:val="00637D23"/>
    <w:pPr>
      <w:framePr w:hSpace="187" w:wrap="around" w:hAnchor="margin" w:xAlign="center" w:y="721"/>
    </w:pPr>
    <w:rPr>
      <w:rFonts w:ascii="Georgia" w:eastAsia="Georgia" w:hAnsi="Georgia" w:cs="Georgia"/>
      <w:b/>
      <w:color w:val="424456"/>
      <w:sz w:val="20"/>
      <w:szCs w:val="20"/>
      <w:lang w:eastAsia="ja-JP" w:bidi="ar-SA"/>
    </w:rPr>
  </w:style>
  <w:style w:type="character" w:customStyle="1" w:styleId="ListParagraphChar">
    <w:name w:val="List Paragraph Char"/>
    <w:aliases w:val="CBS List Item 2 Char"/>
    <w:basedOn w:val="DefaultParagraphFont"/>
    <w:link w:val="ListParagraph"/>
    <w:uiPriority w:val="34"/>
    <w:locked/>
    <w:rsid w:val="007E67A2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654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684">
      <w:bodyDiv w:val="1"/>
      <w:marLeft w:val="136"/>
      <w:marRight w:val="136"/>
      <w:marTop w:val="136"/>
      <w:marBottom w:val="13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8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5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1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6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5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hmeedat\Desktop\ASAL\Resume%20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6992B5C5B924D20B240923FF750E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DA1AD-C151-408F-B1FF-E53FCD09A245}"/>
      </w:docPartPr>
      <w:docPartBody>
        <w:p w:rsidR="00351D47" w:rsidRDefault="00CE7226">
          <w:pPr>
            <w:pStyle w:val="56992B5C5B924D20B240923FF750EEF5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82CB548F0F2148558AF5D4E694AA7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0D6D4-0369-40EA-B2EC-6A43C4A89F10}"/>
      </w:docPartPr>
      <w:docPartBody>
        <w:p w:rsidR="00351D47" w:rsidRDefault="00CB7B9A" w:rsidP="00CB7B9A">
          <w:pPr>
            <w:pStyle w:val="82CB548F0F2148558AF5D4E694AA7C78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DEB3EC5C01CB4BD5A72E99EB29CCE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0567F-694A-4EF8-9C0A-09A5712A785D}"/>
      </w:docPartPr>
      <w:docPartBody>
        <w:p w:rsidR="00351D47" w:rsidRDefault="00CB7B9A" w:rsidP="00CB7B9A">
          <w:pPr>
            <w:pStyle w:val="DEB3EC5C01CB4BD5A72E99EB29CCE2C5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5028B893B66542949FFF74BDC9D97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8B063-1F3E-4EE6-9766-5D89656F341F}"/>
      </w:docPartPr>
      <w:docPartBody>
        <w:p w:rsidR="00351D47" w:rsidRDefault="00CB7B9A" w:rsidP="00CB7B9A">
          <w:pPr>
            <w:pStyle w:val="5028B893B66542949FFF74BDC9D979EF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61252C3DF87B435CAADCC609B6378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D1BB3-5DAF-4618-B0A7-00B102C3EFD8}"/>
      </w:docPartPr>
      <w:docPartBody>
        <w:p w:rsidR="00351D47" w:rsidRDefault="00CB7B9A" w:rsidP="00CB7B9A">
          <w:pPr>
            <w:pStyle w:val="61252C3DF87B435CAADCC609B6378122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2F41F6F7A62547BA88BEA155CD34F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04DA4-93E2-4ABB-B06B-35932253FE41}"/>
      </w:docPartPr>
      <w:docPartBody>
        <w:p w:rsidR="00351D47" w:rsidRDefault="00CB7B9A" w:rsidP="00CB7B9A">
          <w:pPr>
            <w:pStyle w:val="2F41F6F7A62547BA88BEA155CD34F930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2FA1F6858129465493685AD30B2DE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FD137-76AA-4CB8-AAB9-DB9A62DA82D8}"/>
      </w:docPartPr>
      <w:docPartBody>
        <w:p w:rsidR="00351D47" w:rsidRDefault="00CB7B9A" w:rsidP="00CB7B9A">
          <w:pPr>
            <w:pStyle w:val="2FA1F6858129465493685AD30B2DE0AD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68DF41D2F7C3496DA9143062916F5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191A-AE86-4F5A-80F0-EE4D673259A2}"/>
      </w:docPartPr>
      <w:docPartBody>
        <w:p w:rsidR="007F7B01" w:rsidRDefault="007A4747" w:rsidP="007A4747">
          <w:pPr>
            <w:pStyle w:val="68DF41D2F7C3496DA9143062916F5FEA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098FDCFEA0A2477CB0C495D26DA58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4374D-977B-4C4A-9EA1-C4D36B789887}"/>
      </w:docPartPr>
      <w:docPartBody>
        <w:p w:rsidR="007F7B01" w:rsidRDefault="007A4747" w:rsidP="007A4747">
          <w:pPr>
            <w:pStyle w:val="098FDCFEA0A2477CB0C495D26DA585E6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8BEBEE426C404FBFAB213D5A52F36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936F2-30A6-483F-A468-2C895DBC808F}"/>
      </w:docPartPr>
      <w:docPartBody>
        <w:p w:rsidR="00983EC4" w:rsidRDefault="007F7B01" w:rsidP="007F7B01">
          <w:pPr>
            <w:pStyle w:val="8BEBEE426C404FBFAB213D5A52F36181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82032B9997F94003840584B3BB539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8208D-F643-4CC1-BBE9-5ED725D2B842}"/>
      </w:docPartPr>
      <w:docPartBody>
        <w:p w:rsidR="00000000" w:rsidRDefault="00983EC4" w:rsidP="00983EC4">
          <w:pPr>
            <w:pStyle w:val="82032B9997F94003840584B3BB5390C5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A82A5FFE83A648D3B8F6D44BB01B8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9CAF9-4CD9-4222-94B7-1F556F002175}"/>
      </w:docPartPr>
      <w:docPartBody>
        <w:p w:rsidR="00000000" w:rsidRDefault="00983EC4" w:rsidP="00983EC4">
          <w:pPr>
            <w:pStyle w:val="A82A5FFE83A648D3B8F6D44BB01B85D7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E0238D8C78F1413EB83FF381C4F3D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9DC9A-771B-408B-AFAE-D8DB625ACDBD}"/>
      </w:docPartPr>
      <w:docPartBody>
        <w:p w:rsidR="00000000" w:rsidRDefault="00983EC4" w:rsidP="00983EC4">
          <w:pPr>
            <w:pStyle w:val="E0238D8C78F1413EB83FF381C4F3D656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47CA905151164008BA90C99E4E65C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92DC8-2D96-426B-A473-E6AC01C0A2B0}"/>
      </w:docPartPr>
      <w:docPartBody>
        <w:p w:rsidR="00000000" w:rsidRDefault="00983EC4" w:rsidP="00983EC4">
          <w:pPr>
            <w:pStyle w:val="47CA905151164008BA90C99E4E65C09D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3D9BA96A81484340A8A0243B9BB3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508CC-82A2-457E-8246-E60774650526}"/>
      </w:docPartPr>
      <w:docPartBody>
        <w:p w:rsidR="00000000" w:rsidRDefault="00983EC4" w:rsidP="00983EC4">
          <w:pPr>
            <w:pStyle w:val="3D9BA96A81484340A8A0243B9BB3CD81"/>
          </w:pPr>
          <w:r w:rsidRPr="00EC5A9C">
            <w:rPr>
              <w:rStyle w:val="PlaceholderText"/>
            </w:rPr>
            <w:t>Click here to enter text.</w:t>
          </w:r>
        </w:p>
      </w:docPartBody>
    </w:docPart>
    <w:docPart>
      <w:docPartPr>
        <w:name w:val="520332F3FBDD48D88C772D7EBC41B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07FA6-BA7A-4739-B600-9D93A190F590}"/>
      </w:docPartPr>
      <w:docPartBody>
        <w:p w:rsidR="00000000" w:rsidRDefault="00983EC4" w:rsidP="00983EC4">
          <w:pPr>
            <w:pStyle w:val="520332F3FBDD48D88C772D7EBC41B67D"/>
          </w:pPr>
          <w:r w:rsidRPr="00EC5A9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one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9A"/>
    <w:rsid w:val="00136CB4"/>
    <w:rsid w:val="00351D47"/>
    <w:rsid w:val="003E4F2D"/>
    <w:rsid w:val="0059182B"/>
    <w:rsid w:val="007A4747"/>
    <w:rsid w:val="007F7B01"/>
    <w:rsid w:val="00983EC4"/>
    <w:rsid w:val="00B13E39"/>
    <w:rsid w:val="00CB7B9A"/>
    <w:rsid w:val="00CE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3EC4"/>
    <w:rPr>
      <w:color w:val="808080"/>
    </w:rPr>
  </w:style>
  <w:style w:type="paragraph" w:customStyle="1" w:styleId="56992B5C5B924D20B240923FF750EEF5">
    <w:name w:val="56992B5C5B924D20B240923FF750EEF5"/>
  </w:style>
  <w:style w:type="paragraph" w:customStyle="1" w:styleId="52ECF330979D4E94BF55494BDDFD082F">
    <w:name w:val="52ECF330979D4E94BF55494BDDFD082F"/>
  </w:style>
  <w:style w:type="paragraph" w:customStyle="1" w:styleId="411DC1B706C942568180870E82B5589E">
    <w:name w:val="411DC1B706C942568180870E82B5589E"/>
  </w:style>
  <w:style w:type="paragraph" w:customStyle="1" w:styleId="B7EB7D4A4C6B49EDB3085E68C0A35C69">
    <w:name w:val="B7EB7D4A4C6B49EDB3085E68C0A35C69"/>
  </w:style>
  <w:style w:type="paragraph" w:customStyle="1" w:styleId="BC2D1C92B2CA4475B515CAC3A74016D9">
    <w:name w:val="BC2D1C92B2CA4475B515CAC3A74016D9"/>
  </w:style>
  <w:style w:type="paragraph" w:customStyle="1" w:styleId="FE27A7C6068A4F60BF07DAEB88C1AF02">
    <w:name w:val="FE27A7C6068A4F60BF07DAEB88C1AF02"/>
  </w:style>
  <w:style w:type="paragraph" w:customStyle="1" w:styleId="82EC114729C142B49AFE3576C9FF1608">
    <w:name w:val="82EC114729C142B49AFE3576C9FF1608"/>
  </w:style>
  <w:style w:type="paragraph" w:customStyle="1" w:styleId="00EB37ECFD9D4EC69C401F55A83D3A4D">
    <w:name w:val="00EB37ECFD9D4EC69C401F55A83D3A4D"/>
  </w:style>
  <w:style w:type="paragraph" w:customStyle="1" w:styleId="5D637294F757473CBF0D589FEFAB2125">
    <w:name w:val="5D637294F757473CBF0D589FEFAB2125"/>
  </w:style>
  <w:style w:type="paragraph" w:customStyle="1" w:styleId="82CB548F0F2148558AF5D4E694AA7C78">
    <w:name w:val="82CB548F0F2148558AF5D4E694AA7C78"/>
    <w:rsid w:val="00CB7B9A"/>
  </w:style>
  <w:style w:type="paragraph" w:customStyle="1" w:styleId="DEB3EC5C01CB4BD5A72E99EB29CCE2C5">
    <w:name w:val="DEB3EC5C01CB4BD5A72E99EB29CCE2C5"/>
    <w:rsid w:val="00CB7B9A"/>
  </w:style>
  <w:style w:type="paragraph" w:customStyle="1" w:styleId="5028B893B66542949FFF74BDC9D979EF">
    <w:name w:val="5028B893B66542949FFF74BDC9D979EF"/>
    <w:rsid w:val="00CB7B9A"/>
  </w:style>
  <w:style w:type="paragraph" w:customStyle="1" w:styleId="61252C3DF87B435CAADCC609B6378122">
    <w:name w:val="61252C3DF87B435CAADCC609B6378122"/>
    <w:rsid w:val="00CB7B9A"/>
  </w:style>
  <w:style w:type="paragraph" w:customStyle="1" w:styleId="6AA808F87BC0440B810F72A91B4E2258">
    <w:name w:val="6AA808F87BC0440B810F72A91B4E2258"/>
    <w:rsid w:val="00CB7B9A"/>
  </w:style>
  <w:style w:type="paragraph" w:customStyle="1" w:styleId="2F41F6F7A62547BA88BEA155CD34F930">
    <w:name w:val="2F41F6F7A62547BA88BEA155CD34F930"/>
    <w:rsid w:val="00CB7B9A"/>
  </w:style>
  <w:style w:type="paragraph" w:customStyle="1" w:styleId="2FA1F6858129465493685AD30B2DE0AD">
    <w:name w:val="2FA1F6858129465493685AD30B2DE0AD"/>
    <w:rsid w:val="00CB7B9A"/>
  </w:style>
  <w:style w:type="paragraph" w:customStyle="1" w:styleId="292B607877C245DFB8FA4F19C55248A5">
    <w:name w:val="292B607877C245DFB8FA4F19C55248A5"/>
    <w:rsid w:val="007A4747"/>
  </w:style>
  <w:style w:type="paragraph" w:customStyle="1" w:styleId="D2D42116C8ED452994711F42113D10B3">
    <w:name w:val="D2D42116C8ED452994711F42113D10B3"/>
    <w:rsid w:val="007A4747"/>
  </w:style>
  <w:style w:type="paragraph" w:customStyle="1" w:styleId="DF0FB2AC39E144C891296E54D98BEAE1">
    <w:name w:val="DF0FB2AC39E144C891296E54D98BEAE1"/>
    <w:rsid w:val="007A4747"/>
  </w:style>
  <w:style w:type="paragraph" w:customStyle="1" w:styleId="09224E29A9A84038B189C9A773F552DC">
    <w:name w:val="09224E29A9A84038B189C9A773F552DC"/>
    <w:rsid w:val="007A4747"/>
  </w:style>
  <w:style w:type="paragraph" w:customStyle="1" w:styleId="17C4AF9880D749A6AE607D8D4686A93D">
    <w:name w:val="17C4AF9880D749A6AE607D8D4686A93D"/>
    <w:rsid w:val="007A4747"/>
  </w:style>
  <w:style w:type="paragraph" w:customStyle="1" w:styleId="14F256DE2137453DBFAB7924F2FEDC55">
    <w:name w:val="14F256DE2137453DBFAB7924F2FEDC55"/>
    <w:rsid w:val="007A4747"/>
  </w:style>
  <w:style w:type="paragraph" w:customStyle="1" w:styleId="6A184C468CEF433C9D35D400EAB50EAD">
    <w:name w:val="6A184C468CEF433C9D35D400EAB50EAD"/>
    <w:rsid w:val="007A4747"/>
  </w:style>
  <w:style w:type="paragraph" w:customStyle="1" w:styleId="059FEE2C6A234FACA07AD3ACECFAC52B">
    <w:name w:val="059FEE2C6A234FACA07AD3ACECFAC52B"/>
    <w:rsid w:val="007A4747"/>
  </w:style>
  <w:style w:type="paragraph" w:customStyle="1" w:styleId="087E4AA299F049AF8F073CEB090A6E69">
    <w:name w:val="087E4AA299F049AF8F073CEB090A6E69"/>
    <w:rsid w:val="007A4747"/>
  </w:style>
  <w:style w:type="paragraph" w:customStyle="1" w:styleId="CD83F42FF00D4EF5AE758C2FA14AB255">
    <w:name w:val="CD83F42FF00D4EF5AE758C2FA14AB255"/>
    <w:rsid w:val="007A4747"/>
  </w:style>
  <w:style w:type="paragraph" w:customStyle="1" w:styleId="BF00F4868DAB4E37B7EA7F8B5671D45D">
    <w:name w:val="BF00F4868DAB4E37B7EA7F8B5671D45D"/>
    <w:rsid w:val="007A4747"/>
  </w:style>
  <w:style w:type="paragraph" w:customStyle="1" w:styleId="8E6E3C78114E4EE1B91879137108B608">
    <w:name w:val="8E6E3C78114E4EE1B91879137108B608"/>
    <w:rsid w:val="007A4747"/>
  </w:style>
  <w:style w:type="paragraph" w:customStyle="1" w:styleId="68DF41D2F7C3496DA9143062916F5FEA">
    <w:name w:val="68DF41D2F7C3496DA9143062916F5FEA"/>
    <w:rsid w:val="007A4747"/>
  </w:style>
  <w:style w:type="paragraph" w:customStyle="1" w:styleId="42278271B2384E3B9CE27868B21576FC">
    <w:name w:val="42278271B2384E3B9CE27868B21576FC"/>
    <w:rsid w:val="007A4747"/>
  </w:style>
  <w:style w:type="paragraph" w:customStyle="1" w:styleId="098FDCFEA0A2477CB0C495D26DA585E6">
    <w:name w:val="098FDCFEA0A2477CB0C495D26DA585E6"/>
    <w:rsid w:val="007A4747"/>
  </w:style>
  <w:style w:type="paragraph" w:customStyle="1" w:styleId="0E70CAC9C7814828810A1016751E70AD">
    <w:name w:val="0E70CAC9C7814828810A1016751E70AD"/>
    <w:rsid w:val="007A4747"/>
  </w:style>
  <w:style w:type="paragraph" w:customStyle="1" w:styleId="D941B6A987D84F5AAA313E870834BA56">
    <w:name w:val="D941B6A987D84F5AAA313E870834BA56"/>
    <w:rsid w:val="007A4747"/>
  </w:style>
  <w:style w:type="paragraph" w:customStyle="1" w:styleId="8BEBEE426C404FBFAB213D5A52F36181">
    <w:name w:val="8BEBEE426C404FBFAB213D5A52F36181"/>
    <w:rsid w:val="007F7B01"/>
  </w:style>
  <w:style w:type="paragraph" w:customStyle="1" w:styleId="75DD8BDF386446BA9283A2C59F6141AE">
    <w:name w:val="75DD8BDF386446BA9283A2C59F6141AE"/>
    <w:rsid w:val="00983EC4"/>
  </w:style>
  <w:style w:type="paragraph" w:customStyle="1" w:styleId="D3C4AB080DE84B4EBA1AE93ECD9614DC">
    <w:name w:val="D3C4AB080DE84B4EBA1AE93ECD9614DC"/>
    <w:rsid w:val="00983EC4"/>
  </w:style>
  <w:style w:type="paragraph" w:customStyle="1" w:styleId="9289DF214A7D41F8994B3A7646B73108">
    <w:name w:val="9289DF214A7D41F8994B3A7646B73108"/>
    <w:rsid w:val="00983EC4"/>
  </w:style>
  <w:style w:type="paragraph" w:customStyle="1" w:styleId="035677450F8D4790B2B35EF559C8F00C">
    <w:name w:val="035677450F8D4790B2B35EF559C8F00C"/>
    <w:rsid w:val="00983EC4"/>
  </w:style>
  <w:style w:type="paragraph" w:customStyle="1" w:styleId="CA1EBA1447D04A40BE96F8B8CEDBDE33">
    <w:name w:val="CA1EBA1447D04A40BE96F8B8CEDBDE33"/>
    <w:rsid w:val="00983EC4"/>
  </w:style>
  <w:style w:type="paragraph" w:customStyle="1" w:styleId="4E978D117C8A4B35B0A9CD7A40956992">
    <w:name w:val="4E978D117C8A4B35B0A9CD7A40956992"/>
    <w:rsid w:val="00983EC4"/>
  </w:style>
  <w:style w:type="paragraph" w:customStyle="1" w:styleId="9049C71D50FF47DD9EC10F96F2EF8DC5">
    <w:name w:val="9049C71D50FF47DD9EC10F96F2EF8DC5"/>
    <w:rsid w:val="00983EC4"/>
  </w:style>
  <w:style w:type="paragraph" w:customStyle="1" w:styleId="3C3206DD9F1941D0AA89F34E3F8371F0">
    <w:name w:val="3C3206DD9F1941D0AA89F34E3F8371F0"/>
    <w:rsid w:val="00983EC4"/>
  </w:style>
  <w:style w:type="paragraph" w:customStyle="1" w:styleId="4A3A785472F044929F8FC905F2089406">
    <w:name w:val="4A3A785472F044929F8FC905F2089406"/>
    <w:rsid w:val="00983EC4"/>
  </w:style>
  <w:style w:type="paragraph" w:customStyle="1" w:styleId="36857A22E74F46E4A6C0846C5656E9C9">
    <w:name w:val="36857A22E74F46E4A6C0846C5656E9C9"/>
    <w:rsid w:val="00983EC4"/>
  </w:style>
  <w:style w:type="paragraph" w:customStyle="1" w:styleId="7F9F2EB2FEE142DB95AEC76219CA59AC">
    <w:name w:val="7F9F2EB2FEE142DB95AEC76219CA59AC"/>
    <w:rsid w:val="00983EC4"/>
  </w:style>
  <w:style w:type="paragraph" w:customStyle="1" w:styleId="406E088688714AF4B641487476945147">
    <w:name w:val="406E088688714AF4B641487476945147"/>
    <w:rsid w:val="00983EC4"/>
  </w:style>
  <w:style w:type="paragraph" w:customStyle="1" w:styleId="C3527CA0FF9E4FB791367570370E3FD2">
    <w:name w:val="C3527CA0FF9E4FB791367570370E3FD2"/>
    <w:rsid w:val="00983EC4"/>
  </w:style>
  <w:style w:type="paragraph" w:customStyle="1" w:styleId="0164AC5241C047239B2534FF3B37D359">
    <w:name w:val="0164AC5241C047239B2534FF3B37D359"/>
    <w:rsid w:val="00983EC4"/>
  </w:style>
  <w:style w:type="paragraph" w:customStyle="1" w:styleId="10201D2F7DA84EB8BCA2B90B4ED8C72D">
    <w:name w:val="10201D2F7DA84EB8BCA2B90B4ED8C72D"/>
    <w:rsid w:val="00983EC4"/>
  </w:style>
  <w:style w:type="paragraph" w:customStyle="1" w:styleId="99AB1D1E42704BF485A6141FB1C582E3">
    <w:name w:val="99AB1D1E42704BF485A6141FB1C582E3"/>
    <w:rsid w:val="00983EC4"/>
  </w:style>
  <w:style w:type="paragraph" w:customStyle="1" w:styleId="E156A48FE8D1496089D12FFB5A2AC030">
    <w:name w:val="E156A48FE8D1496089D12FFB5A2AC030"/>
    <w:rsid w:val="00983EC4"/>
  </w:style>
  <w:style w:type="paragraph" w:customStyle="1" w:styleId="0B124FA31BBF4988A55C1229200A3D3A">
    <w:name w:val="0B124FA31BBF4988A55C1229200A3D3A"/>
    <w:rsid w:val="00983EC4"/>
  </w:style>
  <w:style w:type="paragraph" w:customStyle="1" w:styleId="2793FBE3C4F3471093E4107B9CE13043">
    <w:name w:val="2793FBE3C4F3471093E4107B9CE13043"/>
    <w:rsid w:val="00983EC4"/>
  </w:style>
  <w:style w:type="paragraph" w:customStyle="1" w:styleId="E43CCBB8E08B41C18092EDEAE1DAE11C">
    <w:name w:val="E43CCBB8E08B41C18092EDEAE1DAE11C"/>
    <w:rsid w:val="00983EC4"/>
  </w:style>
  <w:style w:type="paragraph" w:customStyle="1" w:styleId="8FB2DFDD037A4517A1748B0A2210B69E">
    <w:name w:val="8FB2DFDD037A4517A1748B0A2210B69E"/>
    <w:rsid w:val="00983EC4"/>
  </w:style>
  <w:style w:type="paragraph" w:customStyle="1" w:styleId="5A1BCA669AFB4C9C982CB0F7DCB6405F">
    <w:name w:val="5A1BCA669AFB4C9C982CB0F7DCB6405F"/>
    <w:rsid w:val="00983EC4"/>
  </w:style>
  <w:style w:type="paragraph" w:customStyle="1" w:styleId="D8171BDA0B28451EAF62C46DC113D816">
    <w:name w:val="D8171BDA0B28451EAF62C46DC113D816"/>
    <w:rsid w:val="00983EC4"/>
  </w:style>
  <w:style w:type="paragraph" w:customStyle="1" w:styleId="949E7AB11C454CAB9646C7697F17F057">
    <w:name w:val="949E7AB11C454CAB9646C7697F17F057"/>
    <w:rsid w:val="00983EC4"/>
  </w:style>
  <w:style w:type="paragraph" w:customStyle="1" w:styleId="5593920A42164E25B700054930D25770">
    <w:name w:val="5593920A42164E25B700054930D25770"/>
    <w:rsid w:val="00983EC4"/>
  </w:style>
  <w:style w:type="paragraph" w:customStyle="1" w:styleId="9FCC7E50BA324D87B26A5945A1F53832">
    <w:name w:val="9FCC7E50BA324D87B26A5945A1F53832"/>
    <w:rsid w:val="00983EC4"/>
  </w:style>
  <w:style w:type="paragraph" w:customStyle="1" w:styleId="B855E2CAB518473CB0BB2621C7C4A818">
    <w:name w:val="B855E2CAB518473CB0BB2621C7C4A818"/>
    <w:rsid w:val="00983EC4"/>
  </w:style>
  <w:style w:type="paragraph" w:customStyle="1" w:styleId="C91DB8CB71F34081813A4CE7B828FD32">
    <w:name w:val="C91DB8CB71F34081813A4CE7B828FD32"/>
    <w:rsid w:val="00983EC4"/>
  </w:style>
  <w:style w:type="paragraph" w:customStyle="1" w:styleId="20982C6C2DA04C49ADD45E7408C15CED">
    <w:name w:val="20982C6C2DA04C49ADD45E7408C15CED"/>
    <w:rsid w:val="00983EC4"/>
  </w:style>
  <w:style w:type="paragraph" w:customStyle="1" w:styleId="22D766FAF09346DDA020181D3A9B32FB">
    <w:name w:val="22D766FAF09346DDA020181D3A9B32FB"/>
    <w:rsid w:val="00983EC4"/>
  </w:style>
  <w:style w:type="paragraph" w:customStyle="1" w:styleId="905D8C545E8B44FD87DA140AA3739DAA">
    <w:name w:val="905D8C545E8B44FD87DA140AA3739DAA"/>
    <w:rsid w:val="00983EC4"/>
  </w:style>
  <w:style w:type="paragraph" w:customStyle="1" w:styleId="8B6D305109C04FE8BB499D44FAA9797B">
    <w:name w:val="8B6D305109C04FE8BB499D44FAA9797B"/>
    <w:rsid w:val="00983EC4"/>
  </w:style>
  <w:style w:type="paragraph" w:customStyle="1" w:styleId="443B8205BF604DB28DC9CE086495A588">
    <w:name w:val="443B8205BF604DB28DC9CE086495A588"/>
    <w:rsid w:val="00983EC4"/>
  </w:style>
  <w:style w:type="paragraph" w:customStyle="1" w:styleId="8497640193FE4E3A887485F0183B6010">
    <w:name w:val="8497640193FE4E3A887485F0183B6010"/>
    <w:rsid w:val="00983EC4"/>
  </w:style>
  <w:style w:type="paragraph" w:customStyle="1" w:styleId="D91FFFCCF6F649018AAF21359972EBF2">
    <w:name w:val="D91FFFCCF6F649018AAF21359972EBF2"/>
    <w:rsid w:val="00983EC4"/>
  </w:style>
  <w:style w:type="paragraph" w:customStyle="1" w:styleId="C21CDA67E9EF4995A6F55336BD3AA75E">
    <w:name w:val="C21CDA67E9EF4995A6F55336BD3AA75E"/>
    <w:rsid w:val="00983EC4"/>
  </w:style>
  <w:style w:type="paragraph" w:customStyle="1" w:styleId="C06A9300BE36435A9F698F2F44F5B39B">
    <w:name w:val="C06A9300BE36435A9F698F2F44F5B39B"/>
    <w:rsid w:val="00983EC4"/>
  </w:style>
  <w:style w:type="paragraph" w:customStyle="1" w:styleId="D190A280D0AA44D4BCCDAA45FFE582B4">
    <w:name w:val="D190A280D0AA44D4BCCDAA45FFE582B4"/>
    <w:rsid w:val="00983EC4"/>
  </w:style>
  <w:style w:type="paragraph" w:customStyle="1" w:styleId="305DBD5AC38E45589D36F52C468CC1F1">
    <w:name w:val="305DBD5AC38E45589D36F52C468CC1F1"/>
    <w:rsid w:val="00983EC4"/>
  </w:style>
  <w:style w:type="paragraph" w:customStyle="1" w:styleId="E91FF48D3EFA4CDCB9F63B452C4199E0">
    <w:name w:val="E91FF48D3EFA4CDCB9F63B452C4199E0"/>
    <w:rsid w:val="00983EC4"/>
  </w:style>
  <w:style w:type="paragraph" w:customStyle="1" w:styleId="EBDE934EE79A41C1A2ADE10D1D5BF6AD">
    <w:name w:val="EBDE934EE79A41C1A2ADE10D1D5BF6AD"/>
    <w:rsid w:val="00983EC4"/>
  </w:style>
  <w:style w:type="paragraph" w:customStyle="1" w:styleId="BD424383C5424E7EA742210A6749265A">
    <w:name w:val="BD424383C5424E7EA742210A6749265A"/>
    <w:rsid w:val="00983EC4"/>
  </w:style>
  <w:style w:type="paragraph" w:customStyle="1" w:styleId="E8DA9C74D5B349D2B77AB97DB1326D6A">
    <w:name w:val="E8DA9C74D5B349D2B77AB97DB1326D6A"/>
    <w:rsid w:val="00983EC4"/>
  </w:style>
  <w:style w:type="paragraph" w:customStyle="1" w:styleId="7FA6FDEBB5D04B5F90611B017E218D0C">
    <w:name w:val="7FA6FDEBB5D04B5F90611B017E218D0C"/>
    <w:rsid w:val="00983EC4"/>
  </w:style>
  <w:style w:type="paragraph" w:customStyle="1" w:styleId="B169623E1E9549209A8509412F5C9EB4">
    <w:name w:val="B169623E1E9549209A8509412F5C9EB4"/>
    <w:rsid w:val="00983EC4"/>
  </w:style>
  <w:style w:type="paragraph" w:customStyle="1" w:styleId="14F9AB35D0A145F5B5263808FAC54178">
    <w:name w:val="14F9AB35D0A145F5B5263808FAC54178"/>
    <w:rsid w:val="00983EC4"/>
  </w:style>
  <w:style w:type="paragraph" w:customStyle="1" w:styleId="5A5DC8BF81764A24A67C183D3C4FD5D7">
    <w:name w:val="5A5DC8BF81764A24A67C183D3C4FD5D7"/>
    <w:rsid w:val="00983EC4"/>
  </w:style>
  <w:style w:type="paragraph" w:customStyle="1" w:styleId="1F10F49D6106410DBBC7CBA96E8F2555">
    <w:name w:val="1F10F49D6106410DBBC7CBA96E8F2555"/>
    <w:rsid w:val="00983EC4"/>
  </w:style>
  <w:style w:type="paragraph" w:customStyle="1" w:styleId="A8F3CB9F8BA24483A442EC80802AE47C">
    <w:name w:val="A8F3CB9F8BA24483A442EC80802AE47C"/>
    <w:rsid w:val="00983EC4"/>
  </w:style>
  <w:style w:type="paragraph" w:customStyle="1" w:styleId="EEF7B2E7C2FF4F2F80FF885BE83A9C6A">
    <w:name w:val="EEF7B2E7C2FF4F2F80FF885BE83A9C6A"/>
    <w:rsid w:val="00983EC4"/>
  </w:style>
  <w:style w:type="paragraph" w:customStyle="1" w:styleId="0F24A2F3E2E647CFB3F723A822361BF0">
    <w:name w:val="0F24A2F3E2E647CFB3F723A822361BF0"/>
    <w:rsid w:val="00983EC4"/>
  </w:style>
  <w:style w:type="paragraph" w:customStyle="1" w:styleId="AE461A1E4F2247BDB3DECCB01A3DF86A">
    <w:name w:val="AE461A1E4F2247BDB3DECCB01A3DF86A"/>
    <w:rsid w:val="00983EC4"/>
  </w:style>
  <w:style w:type="paragraph" w:customStyle="1" w:styleId="4B82D3E94B0A4E209D56AA9A7225890F">
    <w:name w:val="4B82D3E94B0A4E209D56AA9A7225890F"/>
    <w:rsid w:val="00983EC4"/>
  </w:style>
  <w:style w:type="paragraph" w:customStyle="1" w:styleId="1C17C96CF87D4889A91E117959ACCE17">
    <w:name w:val="1C17C96CF87D4889A91E117959ACCE17"/>
    <w:rsid w:val="00983EC4"/>
  </w:style>
  <w:style w:type="paragraph" w:customStyle="1" w:styleId="67D80D4065E4447680710F6317693EDE">
    <w:name w:val="67D80D4065E4447680710F6317693EDE"/>
    <w:rsid w:val="00983EC4"/>
  </w:style>
  <w:style w:type="paragraph" w:customStyle="1" w:styleId="525A565618EE46C3BA8516A1F5FA8416">
    <w:name w:val="525A565618EE46C3BA8516A1F5FA8416"/>
    <w:rsid w:val="00983EC4"/>
  </w:style>
  <w:style w:type="paragraph" w:customStyle="1" w:styleId="54D53786BD214780B33F84E190081653">
    <w:name w:val="54D53786BD214780B33F84E190081653"/>
    <w:rsid w:val="00983EC4"/>
  </w:style>
  <w:style w:type="paragraph" w:customStyle="1" w:styleId="F4BA76CCD3134A03A8C0E1DDAF5B8395">
    <w:name w:val="F4BA76CCD3134A03A8C0E1DDAF5B8395"/>
    <w:rsid w:val="00983EC4"/>
  </w:style>
  <w:style w:type="paragraph" w:customStyle="1" w:styleId="E76F4BB84D2A4B73B12D2A0FE5B8EDC9">
    <w:name w:val="E76F4BB84D2A4B73B12D2A0FE5B8EDC9"/>
    <w:rsid w:val="00983EC4"/>
  </w:style>
  <w:style w:type="paragraph" w:customStyle="1" w:styleId="B01FC0EC284B4283AD7778C2A5F24D3C">
    <w:name w:val="B01FC0EC284B4283AD7778C2A5F24D3C"/>
    <w:rsid w:val="00983EC4"/>
  </w:style>
  <w:style w:type="paragraph" w:customStyle="1" w:styleId="0B52E7537ADC4FF2A4B8D7E097A62C81">
    <w:name w:val="0B52E7537ADC4FF2A4B8D7E097A62C81"/>
    <w:rsid w:val="00983EC4"/>
  </w:style>
  <w:style w:type="paragraph" w:customStyle="1" w:styleId="12F33DBCBE0340D0A0340479524E4702">
    <w:name w:val="12F33DBCBE0340D0A0340479524E4702"/>
    <w:rsid w:val="00983EC4"/>
  </w:style>
  <w:style w:type="paragraph" w:customStyle="1" w:styleId="01F35CDA59624368AADD8012C8693827">
    <w:name w:val="01F35CDA59624368AADD8012C8693827"/>
    <w:rsid w:val="00983EC4"/>
  </w:style>
  <w:style w:type="paragraph" w:customStyle="1" w:styleId="DDAFBA37370F47BE99C0E3E2A172D312">
    <w:name w:val="DDAFBA37370F47BE99C0E3E2A172D312"/>
    <w:rsid w:val="00983EC4"/>
  </w:style>
  <w:style w:type="paragraph" w:customStyle="1" w:styleId="7F31A214D73B4777B873D9EEC44E3750">
    <w:name w:val="7F31A214D73B4777B873D9EEC44E3750"/>
    <w:rsid w:val="00983EC4"/>
  </w:style>
  <w:style w:type="paragraph" w:customStyle="1" w:styleId="3472D13E365943D1BC6ED64B523AA1EA">
    <w:name w:val="3472D13E365943D1BC6ED64B523AA1EA"/>
    <w:rsid w:val="00983EC4"/>
  </w:style>
  <w:style w:type="paragraph" w:customStyle="1" w:styleId="4BF4AF9B2ECB4DDF97EF9F72796E7732">
    <w:name w:val="4BF4AF9B2ECB4DDF97EF9F72796E7732"/>
    <w:rsid w:val="00983EC4"/>
  </w:style>
  <w:style w:type="paragraph" w:customStyle="1" w:styleId="BB73599511F24EF2BBB6896DC3A73718">
    <w:name w:val="BB73599511F24EF2BBB6896DC3A73718"/>
    <w:rsid w:val="00983EC4"/>
  </w:style>
  <w:style w:type="paragraph" w:customStyle="1" w:styleId="6EE888F96C524205A7AEE30386372EB9">
    <w:name w:val="6EE888F96C524205A7AEE30386372EB9"/>
    <w:rsid w:val="00983EC4"/>
  </w:style>
  <w:style w:type="paragraph" w:customStyle="1" w:styleId="9D2AA89D12F9442CA87BC35DC5AC4E24">
    <w:name w:val="9D2AA89D12F9442CA87BC35DC5AC4E24"/>
    <w:rsid w:val="00983EC4"/>
  </w:style>
  <w:style w:type="paragraph" w:customStyle="1" w:styleId="58F1FE2D56A14710BB524AD8D741E769">
    <w:name w:val="58F1FE2D56A14710BB524AD8D741E769"/>
    <w:rsid w:val="00983EC4"/>
  </w:style>
  <w:style w:type="paragraph" w:customStyle="1" w:styleId="9C5AFB2AEADD419CB3152E2CA3663B1C">
    <w:name w:val="9C5AFB2AEADD419CB3152E2CA3663B1C"/>
    <w:rsid w:val="00983EC4"/>
  </w:style>
  <w:style w:type="paragraph" w:customStyle="1" w:styleId="A1E066596CAA4FA884DF67794F36159E">
    <w:name w:val="A1E066596CAA4FA884DF67794F36159E"/>
    <w:rsid w:val="00983EC4"/>
  </w:style>
  <w:style w:type="paragraph" w:customStyle="1" w:styleId="DAD692C0761F4379AC3E22C158CD8EB5">
    <w:name w:val="DAD692C0761F4379AC3E22C158CD8EB5"/>
    <w:rsid w:val="00983EC4"/>
  </w:style>
  <w:style w:type="paragraph" w:customStyle="1" w:styleId="C0527792E05142CCB5A6A96E38372A1F">
    <w:name w:val="C0527792E05142CCB5A6A96E38372A1F"/>
    <w:rsid w:val="00983EC4"/>
  </w:style>
  <w:style w:type="paragraph" w:customStyle="1" w:styleId="289FF251DB80455F9309C498ACF481E5">
    <w:name w:val="289FF251DB80455F9309C498ACF481E5"/>
    <w:rsid w:val="00983EC4"/>
  </w:style>
  <w:style w:type="paragraph" w:customStyle="1" w:styleId="C252C478B44A487497421F061DD7093D">
    <w:name w:val="C252C478B44A487497421F061DD7093D"/>
    <w:rsid w:val="00983EC4"/>
  </w:style>
  <w:style w:type="paragraph" w:customStyle="1" w:styleId="B68E9CC61C3C4A87868F9AAC6E4BF5EA">
    <w:name w:val="B68E9CC61C3C4A87868F9AAC6E4BF5EA"/>
    <w:rsid w:val="00983EC4"/>
  </w:style>
  <w:style w:type="paragraph" w:customStyle="1" w:styleId="49C969A8DA6049D3A4E6968189BB4230">
    <w:name w:val="49C969A8DA6049D3A4E6968189BB4230"/>
    <w:rsid w:val="00983EC4"/>
  </w:style>
  <w:style w:type="paragraph" w:customStyle="1" w:styleId="AD474A310E984207AD8FD1C952DD5DAF">
    <w:name w:val="AD474A310E984207AD8FD1C952DD5DAF"/>
    <w:rsid w:val="00983EC4"/>
  </w:style>
  <w:style w:type="paragraph" w:customStyle="1" w:styleId="76229625B1364CD1A90AE0058568C707">
    <w:name w:val="76229625B1364CD1A90AE0058568C707"/>
    <w:rsid w:val="00983EC4"/>
  </w:style>
  <w:style w:type="paragraph" w:customStyle="1" w:styleId="9E56F09056654E71990EBF06C21DE9AC">
    <w:name w:val="9E56F09056654E71990EBF06C21DE9AC"/>
    <w:rsid w:val="00983EC4"/>
  </w:style>
  <w:style w:type="paragraph" w:customStyle="1" w:styleId="DF331BE0B35743A0B5731CCDDE9075F1">
    <w:name w:val="DF331BE0B35743A0B5731CCDDE9075F1"/>
    <w:rsid w:val="00983EC4"/>
  </w:style>
  <w:style w:type="paragraph" w:customStyle="1" w:styleId="E48D356F389E40F9849A55080E6F78A8">
    <w:name w:val="E48D356F389E40F9849A55080E6F78A8"/>
    <w:rsid w:val="00983EC4"/>
  </w:style>
  <w:style w:type="paragraph" w:customStyle="1" w:styleId="01876417774A42588308F880E0123819">
    <w:name w:val="01876417774A42588308F880E0123819"/>
    <w:rsid w:val="00983EC4"/>
  </w:style>
  <w:style w:type="paragraph" w:customStyle="1" w:styleId="9655061874034228917D351D9C5D42D9">
    <w:name w:val="9655061874034228917D351D9C5D42D9"/>
    <w:rsid w:val="00983EC4"/>
  </w:style>
  <w:style w:type="paragraph" w:customStyle="1" w:styleId="FCCCF94124A242629618973BD257D231">
    <w:name w:val="FCCCF94124A242629618973BD257D231"/>
    <w:rsid w:val="00983EC4"/>
  </w:style>
  <w:style w:type="paragraph" w:customStyle="1" w:styleId="415AD4AA6CCB46458706147A081EDE93">
    <w:name w:val="415AD4AA6CCB46458706147A081EDE93"/>
    <w:rsid w:val="00983EC4"/>
  </w:style>
  <w:style w:type="paragraph" w:customStyle="1" w:styleId="3572D549094149BBACACC0A1C07DA37F">
    <w:name w:val="3572D549094149BBACACC0A1C07DA37F"/>
    <w:rsid w:val="00983EC4"/>
  </w:style>
  <w:style w:type="paragraph" w:customStyle="1" w:styleId="7F1B6CCF9B8C4073ABAA764F11F691E5">
    <w:name w:val="7F1B6CCF9B8C4073ABAA764F11F691E5"/>
    <w:rsid w:val="00983EC4"/>
  </w:style>
  <w:style w:type="paragraph" w:customStyle="1" w:styleId="44168A6D0FE34E1F9091A85649BA30B1">
    <w:name w:val="44168A6D0FE34E1F9091A85649BA30B1"/>
    <w:rsid w:val="00983EC4"/>
  </w:style>
  <w:style w:type="paragraph" w:customStyle="1" w:styleId="06D48F37180543C9B3352B7D24C6DB81">
    <w:name w:val="06D48F37180543C9B3352B7D24C6DB81"/>
    <w:rsid w:val="00983EC4"/>
  </w:style>
  <w:style w:type="paragraph" w:customStyle="1" w:styleId="A0F32DFC269940D9ADEB9DE34BCCA634">
    <w:name w:val="A0F32DFC269940D9ADEB9DE34BCCA634"/>
    <w:rsid w:val="00983EC4"/>
  </w:style>
  <w:style w:type="paragraph" w:customStyle="1" w:styleId="73EAF6F2B5E944CE84D4DB1543205A5D">
    <w:name w:val="73EAF6F2B5E944CE84D4DB1543205A5D"/>
    <w:rsid w:val="00983EC4"/>
  </w:style>
  <w:style w:type="paragraph" w:customStyle="1" w:styleId="E9A76E41E1A5472599F28784C1468CFC">
    <w:name w:val="E9A76E41E1A5472599F28784C1468CFC"/>
    <w:rsid w:val="00983EC4"/>
  </w:style>
  <w:style w:type="paragraph" w:customStyle="1" w:styleId="E6D5A6C2F94845C6A24E3C42C8DA823D">
    <w:name w:val="E6D5A6C2F94845C6A24E3C42C8DA823D"/>
    <w:rsid w:val="00983EC4"/>
  </w:style>
  <w:style w:type="paragraph" w:customStyle="1" w:styleId="51C9475BB3BC4019B481F9D6D09259F1">
    <w:name w:val="51C9475BB3BC4019B481F9D6D09259F1"/>
    <w:rsid w:val="00983EC4"/>
  </w:style>
  <w:style w:type="paragraph" w:customStyle="1" w:styleId="A96B5F66431B4A5C9619C989E93F8B58">
    <w:name w:val="A96B5F66431B4A5C9619C989E93F8B58"/>
    <w:rsid w:val="00983EC4"/>
  </w:style>
  <w:style w:type="paragraph" w:customStyle="1" w:styleId="2043127D325E46B6B96313D30C8242F8">
    <w:name w:val="2043127D325E46B6B96313D30C8242F8"/>
    <w:rsid w:val="00983EC4"/>
  </w:style>
  <w:style w:type="paragraph" w:customStyle="1" w:styleId="9C9A55A5E9144645AF91F74872457387">
    <w:name w:val="9C9A55A5E9144645AF91F74872457387"/>
    <w:rsid w:val="00983EC4"/>
  </w:style>
  <w:style w:type="paragraph" w:customStyle="1" w:styleId="7E2D93B66ED04DAE810EDA0288522C8C">
    <w:name w:val="7E2D93B66ED04DAE810EDA0288522C8C"/>
    <w:rsid w:val="00983EC4"/>
  </w:style>
  <w:style w:type="paragraph" w:customStyle="1" w:styleId="2857DFB0954F42A8815CD5D1D816432F">
    <w:name w:val="2857DFB0954F42A8815CD5D1D816432F"/>
    <w:rsid w:val="00983EC4"/>
  </w:style>
  <w:style w:type="paragraph" w:customStyle="1" w:styleId="F90D25BAB19B4E04B4272C2D9EA177BF">
    <w:name w:val="F90D25BAB19B4E04B4272C2D9EA177BF"/>
    <w:rsid w:val="00983EC4"/>
  </w:style>
  <w:style w:type="paragraph" w:customStyle="1" w:styleId="E4D58F337B7D46A4A9D1518F5E857462">
    <w:name w:val="E4D58F337B7D46A4A9D1518F5E857462"/>
    <w:rsid w:val="00983EC4"/>
  </w:style>
  <w:style w:type="paragraph" w:customStyle="1" w:styleId="279965FC5F5449F4BC19781A2E4BF27F">
    <w:name w:val="279965FC5F5449F4BC19781A2E4BF27F"/>
    <w:rsid w:val="00983EC4"/>
  </w:style>
  <w:style w:type="paragraph" w:customStyle="1" w:styleId="227CC42F2CCD4CBCA68DF16BB86A50DA">
    <w:name w:val="227CC42F2CCD4CBCA68DF16BB86A50DA"/>
    <w:rsid w:val="00983EC4"/>
  </w:style>
  <w:style w:type="paragraph" w:customStyle="1" w:styleId="4BC57170C848464588B2A910EBF9B9D4">
    <w:name w:val="4BC57170C848464588B2A910EBF9B9D4"/>
    <w:rsid w:val="00983EC4"/>
  </w:style>
  <w:style w:type="paragraph" w:customStyle="1" w:styleId="944F87B4B84B4F4297E53824E7F663E4">
    <w:name w:val="944F87B4B84B4F4297E53824E7F663E4"/>
    <w:rsid w:val="00983EC4"/>
  </w:style>
  <w:style w:type="paragraph" w:customStyle="1" w:styleId="1299D305EACE4CDF9889733F9CD28F03">
    <w:name w:val="1299D305EACE4CDF9889733F9CD28F03"/>
    <w:rsid w:val="00983EC4"/>
  </w:style>
  <w:style w:type="paragraph" w:customStyle="1" w:styleId="2AEE294F66224A62821A42E2F72DEF23">
    <w:name w:val="2AEE294F66224A62821A42E2F72DEF23"/>
    <w:rsid w:val="00983EC4"/>
  </w:style>
  <w:style w:type="paragraph" w:customStyle="1" w:styleId="FB3BEF6FBDBE4A099EDD9DE1921F71B8">
    <w:name w:val="FB3BEF6FBDBE4A099EDD9DE1921F71B8"/>
    <w:rsid w:val="00983EC4"/>
  </w:style>
  <w:style w:type="paragraph" w:customStyle="1" w:styleId="4EA4C3606B574AC48FE0BD4E2E9764F0">
    <w:name w:val="4EA4C3606B574AC48FE0BD4E2E9764F0"/>
    <w:rsid w:val="00983EC4"/>
  </w:style>
  <w:style w:type="paragraph" w:customStyle="1" w:styleId="B3F9ABEDCCAE416F850F226A2FA6DD07">
    <w:name w:val="B3F9ABEDCCAE416F850F226A2FA6DD07"/>
    <w:rsid w:val="00983EC4"/>
  </w:style>
  <w:style w:type="paragraph" w:customStyle="1" w:styleId="D659B422AD184F61A6CDD8978C7F6000">
    <w:name w:val="D659B422AD184F61A6CDD8978C7F6000"/>
    <w:rsid w:val="00983EC4"/>
  </w:style>
  <w:style w:type="paragraph" w:customStyle="1" w:styleId="EF6F6B6D4F764EE399A64564830800DA">
    <w:name w:val="EF6F6B6D4F764EE399A64564830800DA"/>
    <w:rsid w:val="00983EC4"/>
  </w:style>
  <w:style w:type="paragraph" w:customStyle="1" w:styleId="72A576032D444F649A5D4FE9D389B63F">
    <w:name w:val="72A576032D444F649A5D4FE9D389B63F"/>
    <w:rsid w:val="00983EC4"/>
  </w:style>
  <w:style w:type="paragraph" w:customStyle="1" w:styleId="C975D764F3B044079DFF7EAA9508C31B">
    <w:name w:val="C975D764F3B044079DFF7EAA9508C31B"/>
    <w:rsid w:val="00983EC4"/>
  </w:style>
  <w:style w:type="paragraph" w:customStyle="1" w:styleId="E7F0C4A44F534ECDB90EDA21BC33B028">
    <w:name w:val="E7F0C4A44F534ECDB90EDA21BC33B028"/>
    <w:rsid w:val="00983EC4"/>
  </w:style>
  <w:style w:type="paragraph" w:customStyle="1" w:styleId="93E44E77452846D2ACFE0863306FA515">
    <w:name w:val="93E44E77452846D2ACFE0863306FA515"/>
    <w:rsid w:val="00983EC4"/>
  </w:style>
  <w:style w:type="paragraph" w:customStyle="1" w:styleId="FDF6AAFBFF484B3B9B4776BFBC0B38BF">
    <w:name w:val="FDF6AAFBFF484B3B9B4776BFBC0B38BF"/>
    <w:rsid w:val="00983EC4"/>
  </w:style>
  <w:style w:type="paragraph" w:customStyle="1" w:styleId="AFE47CFE86C841659E1BBEE2BCF30D4B">
    <w:name w:val="AFE47CFE86C841659E1BBEE2BCF30D4B"/>
    <w:rsid w:val="00983EC4"/>
  </w:style>
  <w:style w:type="paragraph" w:customStyle="1" w:styleId="79EA7939C8CE4DA4B8AD263477727C9C">
    <w:name w:val="79EA7939C8CE4DA4B8AD263477727C9C"/>
    <w:rsid w:val="00983EC4"/>
  </w:style>
  <w:style w:type="paragraph" w:customStyle="1" w:styleId="419382F2813D4C8290CD744D4DCCD644">
    <w:name w:val="419382F2813D4C8290CD744D4DCCD644"/>
    <w:rsid w:val="00983EC4"/>
  </w:style>
  <w:style w:type="paragraph" w:customStyle="1" w:styleId="7B492E1CC0D846619DC0B7FFE1930567">
    <w:name w:val="7B492E1CC0D846619DC0B7FFE1930567"/>
    <w:rsid w:val="00983EC4"/>
  </w:style>
  <w:style w:type="paragraph" w:customStyle="1" w:styleId="DDE522BDCCA04EE08670F36F2C83C534">
    <w:name w:val="DDE522BDCCA04EE08670F36F2C83C534"/>
    <w:rsid w:val="00983EC4"/>
  </w:style>
  <w:style w:type="paragraph" w:customStyle="1" w:styleId="7B0034A5437F40F1AFEF3D69962B69C8">
    <w:name w:val="7B0034A5437F40F1AFEF3D69962B69C8"/>
    <w:rsid w:val="00983EC4"/>
  </w:style>
  <w:style w:type="paragraph" w:customStyle="1" w:styleId="3A7417350D74449F874036C31CBC9FC7">
    <w:name w:val="3A7417350D74449F874036C31CBC9FC7"/>
    <w:rsid w:val="00983EC4"/>
  </w:style>
  <w:style w:type="paragraph" w:customStyle="1" w:styleId="EF93C98D16BD4454A63DB6FB73046AA8">
    <w:name w:val="EF93C98D16BD4454A63DB6FB73046AA8"/>
    <w:rsid w:val="00983EC4"/>
  </w:style>
  <w:style w:type="paragraph" w:customStyle="1" w:styleId="CA172B23A185406D88A2B53C8D930C5E">
    <w:name w:val="CA172B23A185406D88A2B53C8D930C5E"/>
    <w:rsid w:val="00983EC4"/>
  </w:style>
  <w:style w:type="paragraph" w:customStyle="1" w:styleId="FDEF59ED45BD4680B1F5E36BD8637CE2">
    <w:name w:val="FDEF59ED45BD4680B1F5E36BD8637CE2"/>
    <w:rsid w:val="00983EC4"/>
  </w:style>
  <w:style w:type="paragraph" w:customStyle="1" w:styleId="82032B9997F94003840584B3BB5390C5">
    <w:name w:val="82032B9997F94003840584B3BB5390C5"/>
    <w:rsid w:val="00983EC4"/>
  </w:style>
  <w:style w:type="paragraph" w:customStyle="1" w:styleId="A82A5FFE83A648D3B8F6D44BB01B85D7">
    <w:name w:val="A82A5FFE83A648D3B8F6D44BB01B85D7"/>
    <w:rsid w:val="00983EC4"/>
  </w:style>
  <w:style w:type="paragraph" w:customStyle="1" w:styleId="28EB260A8B3947A4B8C0CF16AC5D95AF">
    <w:name w:val="28EB260A8B3947A4B8C0CF16AC5D95AF"/>
    <w:rsid w:val="00983EC4"/>
  </w:style>
  <w:style w:type="paragraph" w:customStyle="1" w:styleId="95E5A94C81AB44E688C2F4BC4D5955FC">
    <w:name w:val="95E5A94C81AB44E688C2F4BC4D5955FC"/>
    <w:rsid w:val="00983EC4"/>
  </w:style>
  <w:style w:type="paragraph" w:customStyle="1" w:styleId="E0238D8C78F1413EB83FF381C4F3D656">
    <w:name w:val="E0238D8C78F1413EB83FF381C4F3D656"/>
    <w:rsid w:val="00983EC4"/>
  </w:style>
  <w:style w:type="paragraph" w:customStyle="1" w:styleId="47CA905151164008BA90C99E4E65C09D">
    <w:name w:val="47CA905151164008BA90C99E4E65C09D"/>
    <w:rsid w:val="00983EC4"/>
  </w:style>
  <w:style w:type="paragraph" w:customStyle="1" w:styleId="3D9BA96A81484340A8A0243B9BB3CD81">
    <w:name w:val="3D9BA96A81484340A8A0243B9BB3CD81"/>
    <w:rsid w:val="00983EC4"/>
  </w:style>
  <w:style w:type="paragraph" w:customStyle="1" w:styleId="520332F3FBDD48D88C772D7EBC41B67D">
    <w:name w:val="520332F3FBDD48D88C772D7EBC41B67D"/>
    <w:rsid w:val="00983E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8C07E-166F-4950-94B5-111B2820D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1</Template>
  <TotalTime>8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Islam Hmeedat</dc:creator>
  <cp:lastModifiedBy>Ahmad Tome</cp:lastModifiedBy>
  <cp:revision>2</cp:revision>
  <cp:lastPrinted>2018-08-19T07:27:00Z</cp:lastPrinted>
  <dcterms:created xsi:type="dcterms:W3CDTF">2019-06-09T09:02:00Z</dcterms:created>
  <dcterms:modified xsi:type="dcterms:W3CDTF">2019-06-09T09:02:00Z</dcterms:modified>
</cp:coreProperties>
</file>